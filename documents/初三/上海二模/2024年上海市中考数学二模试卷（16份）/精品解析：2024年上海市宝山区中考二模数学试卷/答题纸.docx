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845416" w:rsidRDefault="006F5166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12458700</wp:posOffset>
            </wp:positionV>
            <wp:extent cx="266700" cy="444500"/>
            <wp:effectExtent l="0" t="0" r="0" b="0"/>
            <wp:wrapNone/>
            <wp:docPr id="100144" name="图片 10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QUOTE </w:instrText>
      </w:r>
      <w:r w:rsidR="004A7AB8">
        <w:rPr>
          <w:position w:val="-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134.4pt;height:546.7pt;mso-wrap-style:square;mso-position-horizontal-relative:page;mso-position-vertical-relative:page">
            <v:imagedata r:id="rId7" o:title="" chromakey="white"/>
          </v:shape>
        </w:pict>
      </w:r>
      <w:r>
        <w:instrText xml:space="preserve"> </w:instrText>
      </w:r>
      <w:r w:rsidR="004A7AB8">
        <w:fldChar w:fldCharType="separate"/>
      </w:r>
      <w:r>
        <w:fldChar w:fldCharType="end"/>
      </w:r>
      <w:r w:rsidR="004A7AB8">
        <w:pict>
          <v:group id="组合 334" o:spid="_x0000_s1027" style="position:absolute;left:0;text-align:left;margin-left:495pt;margin-top:-6pt;width:306pt;height:732pt;z-index:251662336;mso-position-horizontal-relative:text;mso-position-vertical-relative:text" coordsize="6660,14640">
            <v:roundrect id="自选图形 335" o:spid="_x0000_s1028" style="position:absolute;width:6660;height:14640;mso-wrap-style:square" arcsize="3049f" filled="f">
              <v:textbox>
                <w:txbxContent>
                  <w:p w:rsidR="00845416" w:rsidRDefault="006F5166">
                    <w:pPr>
                      <w:rPr>
                        <w:rFonts w:ascii="黑体" w:eastAsia="黑体"/>
                      </w:rPr>
                    </w:pPr>
                    <w:r>
                      <w:rPr>
                        <w:rFonts w:ascii="黑体" w:eastAsia="黑体" w:hint="eastAsia"/>
                      </w:rPr>
                      <w:t>请在黑色矩形边框内答题，超出矩形边框的一律无效</w:t>
                    </w: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6F5166">
                    <w:pPr>
                      <w:rPr>
                        <w:rFonts w:ascii="黑体" w:eastAsia="黑体"/>
                      </w:rPr>
                    </w:pPr>
                    <w:r>
                      <w:rPr>
                        <w:rFonts w:ascii="黑体" w:eastAsia="黑体" w:hint="eastAsia"/>
                      </w:rPr>
                      <w:t>请在黑色矩形边框内答题，超出矩形边框的一律无效</w:t>
                    </w: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</w:txbxContent>
              </v:textbox>
            </v:roundrect>
            <v:rect id="矩形 336" o:spid="_x0000_s1029" style="position:absolute;left:190;top:642;width:6242;height:13419;mso-wrap-style:square">
              <v:textbox>
                <w:txbxContent>
                  <w:p w:rsidR="00845416" w:rsidRDefault="006F5166">
                    <w:pPr>
                      <w:rPr>
                        <w:color w:val="000000"/>
                        <w:szCs w:val="21"/>
                      </w:rPr>
                    </w:pPr>
                    <w:r>
                      <w:rPr>
                        <w:rFonts w:hint="eastAsia"/>
                        <w:b/>
                      </w:rPr>
                      <w:t>20</w:t>
                    </w:r>
                    <w:r>
                      <w:rPr>
                        <w:b/>
                        <w:bCs/>
                        <w:szCs w:val="21"/>
                      </w:rPr>
                      <w:t>．</w:t>
                    </w:r>
                    <w:r>
                      <w:rPr>
                        <w:rFonts w:hint="eastAsia"/>
                        <w:b/>
                        <w:bCs/>
                      </w:rPr>
                      <w:t>解：</w:t>
                    </w: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6F5166">
                    <w:pPr>
                      <w:rPr>
                        <w:rFonts w:eastAsia="黑体"/>
                      </w:rPr>
                    </w:pPr>
                    <w:r>
                      <w:rPr>
                        <w:rFonts w:hint="eastAsia"/>
                        <w:b/>
                      </w:rPr>
                      <w:t>2</w:t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  <w:bCs/>
                        <w:szCs w:val="21"/>
                      </w:rPr>
                      <w:t>．</w:t>
                    </w:r>
                    <w:r>
                      <w:rPr>
                        <w:rFonts w:hint="eastAsia"/>
                        <w:b/>
                        <w:bCs/>
                      </w:rPr>
                      <w:t>解：</w:t>
                    </w:r>
                  </w:p>
                  <w:p w:rsidR="00845416" w:rsidRDefault="006F5166">
                    <w:pPr>
                      <w:rPr>
                        <w:rFonts w:eastAsia="黑体"/>
                      </w:rPr>
                    </w:pPr>
                    <w:r>
                      <w:rPr>
                        <w:rFonts w:ascii="宋体" w:hAnsi="宋体" w:cs="宋体" w:hint="eastAsia"/>
                      </w:rPr>
                      <w:t>（</w:t>
                    </w:r>
                    <w:r>
                      <w:t>1</w:t>
                    </w:r>
                    <w:r>
                      <w:rPr>
                        <w:rFonts w:ascii="宋体" w:hAnsi="宋体" w:cs="宋体" w:hint="eastAsia"/>
                      </w:rPr>
                      <w:t>）</w:t>
                    </w: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6F5166">
                    <w:pPr>
                      <w:rPr>
                        <w:rFonts w:ascii="宋体" w:hAnsi="宋体" w:cs="宋体"/>
                        <w:szCs w:val="21"/>
                      </w:rPr>
                    </w:pPr>
                    <w:r>
                      <w:rPr>
                        <w:rFonts w:ascii="宋体" w:hAnsi="宋体" w:cs="宋体" w:hint="eastAsia"/>
                        <w:szCs w:val="21"/>
                      </w:rPr>
                      <w:t>（</w:t>
                    </w:r>
                    <w:r>
                      <w:rPr>
                        <w:szCs w:val="21"/>
                      </w:rPr>
                      <w:t>2</w:t>
                    </w:r>
                    <w:r>
                      <w:rPr>
                        <w:rFonts w:ascii="宋体" w:hAnsi="宋体" w:cs="宋体" w:hint="eastAsia"/>
                        <w:szCs w:val="21"/>
                      </w:rPr>
                      <w:t>）</w:t>
                    </w:r>
                  </w:p>
                  <w:p w:rsidR="00845416" w:rsidRDefault="00845416">
                    <w:pPr>
                      <w:rPr>
                        <w:rFonts w:ascii="宋体" w:hAnsi="宋体" w:cs="宋体"/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</w:txbxContent>
              </v:textbox>
            </v:rect>
          </v:group>
        </w:pict>
      </w:r>
      <w:r w:rsidR="004A7AB8">
        <w:pict>
          <v:group id="组合 337" o:spid="_x0000_s1030" style="position:absolute;left:0;text-align:left;margin-left:819pt;margin-top:-6.15pt;width:306pt;height:732pt;z-index:251663360;mso-position-horizontal-relative:text;mso-position-vertical-relative:text" coordsize="6660,14640">
            <v:roundrect id="自选图形 338" o:spid="_x0000_s1031" style="position:absolute;width:6660;height:14640;mso-wrap-style:square" arcsize="3049f" filled="f">
              <v:textbox>
                <w:txbxContent>
                  <w:p w:rsidR="00845416" w:rsidRDefault="006F5166">
                    <w:pPr>
                      <w:rPr>
                        <w:rFonts w:ascii="黑体" w:eastAsia="黑体"/>
                        <w:szCs w:val="21"/>
                      </w:rPr>
                    </w:pPr>
                    <w:r>
                      <w:rPr>
                        <w:rFonts w:ascii="黑体" w:eastAsia="黑体" w:hint="eastAsia"/>
                        <w:szCs w:val="21"/>
                      </w:rPr>
                      <w:t>请在黑色矩形边框内答题，超出黑色矩形边框的答题一律无效</w:t>
                    </w: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6F5166">
                    <w:pPr>
                      <w:rPr>
                        <w:rFonts w:ascii="黑体" w:eastAsia="黑体"/>
                        <w:szCs w:val="21"/>
                      </w:rPr>
                    </w:pPr>
                    <w:r>
                      <w:rPr>
                        <w:rFonts w:ascii="黑体" w:eastAsia="黑体" w:hint="eastAsia"/>
                        <w:szCs w:val="21"/>
                      </w:rPr>
                      <w:t>请在黑色矩形边框内答题，超出黑色矩形边框的答题一律无效</w:t>
                    </w: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</w:txbxContent>
              </v:textbox>
            </v:roundrect>
            <v:rect id="矩形 339" o:spid="_x0000_s1032" style="position:absolute;left:190;top:642;width:6242;height:13419;mso-wrap-style:square">
              <v:textbox>
                <w:txbxContent>
                  <w:p w:rsidR="00845416" w:rsidRDefault="006F5166">
                    <w:pPr>
                      <w:rPr>
                        <w:rFonts w:eastAsia="黑体"/>
                        <w:b/>
                        <w:bCs/>
                      </w:rPr>
                    </w:pPr>
                    <w:r>
                      <w:rPr>
                        <w:rFonts w:eastAsia="黑体"/>
                        <w:b/>
                        <w:bCs/>
                      </w:rPr>
                      <w:t>22</w:t>
                    </w:r>
                    <w:r>
                      <w:rPr>
                        <w:b/>
                        <w:bCs/>
                        <w:szCs w:val="21"/>
                      </w:rPr>
                      <w:t>．</w:t>
                    </w:r>
                    <w:r>
                      <w:rPr>
                        <w:rFonts w:eastAsia="黑体" w:hint="eastAsia"/>
                        <w:b/>
                        <w:bCs/>
                      </w:rPr>
                      <w:t>解：</w:t>
                    </w: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</w:txbxContent>
              </v:textbox>
            </v:rect>
          </v:group>
        </w:pict>
      </w:r>
      <w:r w:rsidR="004A7AB8">
        <w:pict>
          <v:group id="组合 573" o:spid="_x0000_s1033" style="position:absolute;left:0;text-align:left;margin-left:9.25pt;margin-top:33.9pt;width:464pt;height:205.95pt;z-index:251673600;mso-position-horizontal-relative:text;mso-position-vertical-relative:text" coordorigin="827,1766" coordsize="9280,4119"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69" o:spid="_x0000_s1034" type="#_x0000_t202" style="position:absolute;left:827;top:1766;width:5040;height:4119;mso-wrap-style:square">
              <v:textbox>
                <w:txbxContent>
                  <w:p w:rsidR="00845416" w:rsidRDefault="006F5166">
                    <w:pPr>
                      <w:jc w:val="center"/>
                      <w:rPr>
                        <w:rFonts w:ascii="华文中宋" w:eastAsia="华文中宋" w:hAnsi="华文中宋"/>
                        <w:sz w:val="28"/>
                        <w:szCs w:val="28"/>
                      </w:rPr>
                    </w:pPr>
                    <w:r>
                      <w:rPr>
                        <w:rFonts w:ascii="华文中宋" w:eastAsia="华文中宋" w:hAnsi="华文中宋" w:hint="eastAsia"/>
                        <w:sz w:val="28"/>
                        <w:szCs w:val="28"/>
                      </w:rPr>
                      <w:t>注 意 事 项</w:t>
                    </w:r>
                  </w:p>
                  <w:p w:rsidR="00845416" w:rsidRDefault="00845416">
                    <w:pPr>
                      <w:ind w:firstLineChars="100" w:firstLine="180"/>
                      <w:rPr>
                        <w:sz w:val="18"/>
                        <w:szCs w:val="18"/>
                      </w:rPr>
                    </w:pPr>
                  </w:p>
                  <w:p w:rsidR="00845416" w:rsidRDefault="006F5166">
                    <w:pPr>
                      <w:tabs>
                        <w:tab w:val="left" w:pos="442"/>
                      </w:tabs>
                      <w:ind w:firstLineChars="100" w:firstLine="18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t>．答题前，考生务必在答题卡上使用</w:t>
                    </w:r>
                    <w:r>
                      <w:rPr>
                        <w:sz w:val="18"/>
                        <w:szCs w:val="18"/>
                      </w:rPr>
                      <w:t>0.5</w:t>
                    </w:r>
                    <w:r>
                      <w:rPr>
                        <w:sz w:val="18"/>
                        <w:szCs w:val="18"/>
                      </w:rPr>
                      <w:t>毫米黑色墨水签字笔或钢笔填写清楚自己的姓名、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学校</w:t>
                    </w:r>
                    <w:r>
                      <w:rPr>
                        <w:sz w:val="18"/>
                        <w:szCs w:val="18"/>
                      </w:rPr>
                      <w:t>、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准考证号</w:t>
                    </w:r>
                    <w:r>
                      <w:rPr>
                        <w:sz w:val="18"/>
                        <w:szCs w:val="18"/>
                      </w:rPr>
                      <w:t>，并贴好条形码。</w:t>
                    </w:r>
                  </w:p>
                  <w:p w:rsidR="00845416" w:rsidRDefault="006F5166">
                    <w:pPr>
                      <w:tabs>
                        <w:tab w:val="left" w:pos="428"/>
                      </w:tabs>
                      <w:ind w:firstLineChars="100" w:firstLine="18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t>．请按照题号顺序在各题目的答题区域内作答，超出答题区域书写的答案无效；在草稿纸、试题卷上答题无效。</w:t>
                    </w:r>
                  </w:p>
                  <w:p w:rsidR="00845416" w:rsidRDefault="006F5166">
                    <w:pPr>
                      <w:ind w:firstLineChars="100" w:firstLine="18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t>．将选择题方框用</w:t>
                    </w:r>
                    <w:r>
                      <w:rPr>
                        <w:sz w:val="18"/>
                        <w:szCs w:val="18"/>
                      </w:rPr>
                      <w:t>2B</w:t>
                    </w:r>
                    <w:r>
                      <w:rPr>
                        <w:sz w:val="18"/>
                        <w:szCs w:val="18"/>
                      </w:rPr>
                      <w:t>铅笔正确填涂为：</w:t>
                    </w:r>
                    <w:r>
                      <w:rPr>
                        <w:sz w:val="18"/>
                        <w:szCs w:val="18"/>
                      </w:rPr>
                      <w:t xml:space="preserve">▅ </w:t>
                    </w:r>
                    <w:r>
                      <w:rPr>
                        <w:sz w:val="18"/>
                        <w:szCs w:val="18"/>
                      </w:rPr>
                      <w:t>；修改时用橡皮擦净后，重填选择框。</w:t>
                    </w:r>
                  </w:p>
                  <w:p w:rsidR="00845416" w:rsidRDefault="006F5166">
                    <w:pPr>
                      <w:ind w:firstLineChars="100" w:firstLine="18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4</w:t>
                    </w:r>
                    <w:r>
                      <w:rPr>
                        <w:sz w:val="18"/>
                        <w:szCs w:val="18"/>
                      </w:rPr>
                      <w:t>．使用</w:t>
                    </w:r>
                    <w:r>
                      <w:rPr>
                        <w:sz w:val="18"/>
                        <w:szCs w:val="18"/>
                      </w:rPr>
                      <w:t>0.5</w:t>
                    </w:r>
                    <w:r>
                      <w:rPr>
                        <w:sz w:val="18"/>
                        <w:szCs w:val="18"/>
                      </w:rPr>
                      <w:t>毫米黑色墨水的签字笔或钢笔书写非选择题。</w:t>
                    </w:r>
                  </w:p>
                  <w:p w:rsidR="00845416" w:rsidRDefault="006F5166">
                    <w:pPr>
                      <w:ind w:firstLineChars="100" w:firstLine="18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5</w:t>
                    </w:r>
                    <w:r>
                      <w:rPr>
                        <w:sz w:val="18"/>
                        <w:szCs w:val="18"/>
                      </w:rPr>
                      <w:t>．保持卡面清洁，不折叠，不破损。</w:t>
                    </w:r>
                  </w:p>
                </w:txbxContent>
              </v:textbox>
            </v:shape>
            <v:line id="直线 570" o:spid="_x0000_s1035" style="position:absolute;mso-wrap-style:square" from="827,2513" to="5859,2513"/>
            <v:shape id="文本框 571" o:spid="_x0000_s1036" type="#_x0000_t202" style="position:absolute;left:6016;top:1772;width:4091;height:4095;mso-wrap-style:square" filled="f">
              <v:textbox>
                <w:txbxContent>
                  <w:p w:rsidR="00845416" w:rsidRDefault="00845416">
                    <w:pPr>
                      <w:adjustRightInd w:val="0"/>
                      <w:snapToGrid w:val="0"/>
                      <w:rPr>
                        <w:rFonts w:hAnsi="宋体"/>
                        <w:sz w:val="10"/>
                      </w:rPr>
                    </w:pPr>
                  </w:p>
                  <w:p w:rsidR="00845416" w:rsidRDefault="006F5166">
                    <w:pPr>
                      <w:rPr>
                        <w:rFonts w:hAnsi="宋体"/>
                        <w:sz w:val="24"/>
                        <w:u w:val="single"/>
                      </w:rPr>
                    </w:pPr>
                    <w:r>
                      <w:rPr>
                        <w:rFonts w:hAnsi="宋体"/>
                        <w:sz w:val="24"/>
                      </w:rPr>
                      <w:t>姓</w:t>
                    </w:r>
                    <w:r>
                      <w:rPr>
                        <w:rFonts w:hAnsi="宋体" w:hint="eastAsia"/>
                        <w:sz w:val="24"/>
                      </w:rPr>
                      <w:t xml:space="preserve"> </w:t>
                    </w:r>
                    <w:r>
                      <w:rPr>
                        <w:rFonts w:hAnsi="宋体"/>
                        <w:sz w:val="24"/>
                      </w:rPr>
                      <w:t>名</w:t>
                    </w:r>
                    <w:r>
                      <w:rPr>
                        <w:rFonts w:hAnsi="宋体" w:hint="eastAsia"/>
                        <w:sz w:val="24"/>
                      </w:rPr>
                      <w:t>：</w:t>
                    </w:r>
                    <w:r>
                      <w:rPr>
                        <w:rFonts w:hAnsi="宋体" w:hint="eastAsia"/>
                        <w:sz w:val="24"/>
                        <w:u w:val="single"/>
                      </w:rPr>
                      <w:t xml:space="preserve">                    </w:t>
                    </w:r>
                  </w:p>
                  <w:p w:rsidR="00845416" w:rsidRDefault="00845416">
                    <w:pPr>
                      <w:rPr>
                        <w:rFonts w:hAnsi="宋体"/>
                        <w:sz w:val="24"/>
                        <w:u w:val="single"/>
                      </w:rPr>
                    </w:pPr>
                  </w:p>
                  <w:p w:rsidR="00845416" w:rsidRDefault="006F5166">
                    <w:pPr>
                      <w:rPr>
                        <w:rFonts w:hAnsi="宋体"/>
                        <w:sz w:val="24"/>
                        <w:u w:val="single"/>
                      </w:rPr>
                    </w:pPr>
                    <w:r>
                      <w:rPr>
                        <w:rFonts w:hAnsi="宋体" w:hint="eastAsia"/>
                        <w:sz w:val="24"/>
                      </w:rPr>
                      <w:t>学</w:t>
                    </w:r>
                    <w:r>
                      <w:rPr>
                        <w:rFonts w:hAnsi="宋体" w:hint="eastAsia"/>
                        <w:sz w:val="24"/>
                      </w:rPr>
                      <w:t xml:space="preserve"> </w:t>
                    </w:r>
                    <w:r>
                      <w:rPr>
                        <w:rFonts w:hAnsi="宋体" w:hint="eastAsia"/>
                        <w:sz w:val="24"/>
                      </w:rPr>
                      <w:t>校：</w:t>
                    </w:r>
                    <w:r>
                      <w:rPr>
                        <w:rFonts w:hAnsi="宋体" w:hint="eastAsia"/>
                        <w:sz w:val="24"/>
                        <w:u w:val="single"/>
                      </w:rPr>
                      <w:t xml:space="preserve">                    </w:t>
                    </w:r>
                  </w:p>
                  <w:p w:rsidR="00845416" w:rsidRDefault="00845416"/>
                  <w:p w:rsidR="00845416" w:rsidRDefault="006F5166">
                    <w:pPr>
                      <w:rPr>
                        <w:rFonts w:hAnsi="宋体"/>
                        <w:sz w:val="24"/>
                        <w:u w:val="single"/>
                      </w:rPr>
                    </w:pPr>
                    <w:r>
                      <w:rPr>
                        <w:rFonts w:hAnsi="宋体" w:hint="eastAsia"/>
                        <w:sz w:val="24"/>
                      </w:rPr>
                      <w:t>考</w:t>
                    </w:r>
                    <w:r>
                      <w:rPr>
                        <w:rFonts w:hAnsi="宋体" w:hint="eastAsia"/>
                        <w:sz w:val="24"/>
                      </w:rPr>
                      <w:t xml:space="preserve"> </w:t>
                    </w:r>
                    <w:r>
                      <w:rPr>
                        <w:rFonts w:hAnsi="宋体" w:hint="eastAsia"/>
                        <w:sz w:val="24"/>
                      </w:rPr>
                      <w:t>号：</w:t>
                    </w:r>
                    <w:r>
                      <w:rPr>
                        <w:rFonts w:hAnsi="宋体" w:hint="eastAsia"/>
                        <w:sz w:val="24"/>
                        <w:u w:val="single"/>
                      </w:rPr>
                      <w:t xml:space="preserve">                    </w:t>
                    </w:r>
                  </w:p>
                  <w:p w:rsidR="00845416" w:rsidRDefault="00845416">
                    <w:pPr>
                      <w:rPr>
                        <w:rFonts w:hAnsi="宋体"/>
                        <w:sz w:val="24"/>
                        <w:u w:val="single"/>
                      </w:rPr>
                    </w:pPr>
                  </w:p>
                  <w:p w:rsidR="00845416" w:rsidRDefault="004A7AB8">
                    <w:pPr>
                      <w:jc w:val="center"/>
                      <w:rPr>
                        <w:rFonts w:hAnsi="宋体"/>
                        <w:sz w:val="24"/>
                      </w:rPr>
                    </w:pPr>
                    <w:r>
                      <w:rPr>
                        <w:rFonts w:hAnsi="宋体"/>
                        <w:sz w:val="24"/>
                      </w:rPr>
                      <w:pict>
                        <v:shape id="图片 2" o:spid="_x0000_i1027" type="#_x0000_t75" style="width:156.55pt;height:80.35pt;mso-wrap-style:square;mso-position-horizontal-relative:page;mso-position-vertical-relative:page">
                          <v:imagedata r:id="rId8" o:title=""/>
                        </v:shape>
                      </w:pict>
                    </w:r>
                  </w:p>
                  <w:p w:rsidR="00845416" w:rsidRDefault="00845416"/>
                </w:txbxContent>
              </v:textbox>
            </v:shape>
          </v:group>
        </w:pict>
      </w:r>
      <w:r w:rsidR="004A7AB8">
        <w:pict>
          <v:group id="组合 577" o:spid="_x0000_s1038" style="position:absolute;left:0;text-align:left;margin-left:.65pt;margin-top:-16.1pt;width:481.75pt;height:761.5pt;z-index:251674624;mso-position-horizontal-relative:text;mso-position-vertical-relative:text" coordorigin="580,736" coordsize="9635,15230">
            <v:shape id="图片 578" o:spid="_x0000_s1039" type="#_x0000_t75" style="position:absolute;left:693;top:737;width:553;height:286;mso-wrap-style:square">
              <v:imagedata r:id="rId9" o:title=""/>
            </v:shape>
            <v:shape id="图片 579" o:spid="_x0000_s1040" type="#_x0000_t75" style="position:absolute;left:9662;top:736;width:553;height:286;mso-wrap-style:square">
              <v:imagedata r:id="rId9" o:title=""/>
            </v:shape>
            <v:group id="组合 580" o:spid="_x0000_s1041" style="position:absolute;left:580;top:15701;width:534;height:265" coordorigin="700,15836" coordsize="534,265">
              <v:rect id="矩形 581" o:spid="_x0000_s1042" style="position:absolute;left:700;top:15836;width:534;height:265;mso-wrap-style:square" fillcolor="black" stroked="f"/>
              <v:rect id="矩形 582" o:spid="_x0000_s1043" style="position:absolute;left:700;top:15836;width:534;height:265;mso-wrap-style:square" filled="f">
                <v:stroke endcap="round"/>
              </v:rect>
            </v:group>
          </v:group>
        </w:pict>
      </w:r>
      <w:r w:rsidR="004A7AB8">
        <w:pict>
          <v:shape id="文本框 250" o:spid="_x0000_s1044" type="#_x0000_t202" style="position:absolute;left:0;text-align:left;margin-left:38.9pt;margin-top:-22.8pt;width:393.1pt;height:51.6pt;z-index:251660288;mso-wrap-style:square;mso-position-horizontal-relative:text;mso-position-vertical-relative:text" stroked="f">
            <v:textbox>
              <w:txbxContent>
                <w:p w:rsidR="00845416" w:rsidRDefault="006F5166">
                  <w:pPr>
                    <w:spacing w:line="440" w:lineRule="exact"/>
                    <w:jc w:val="center"/>
                    <w:textAlignment w:val="baseline"/>
                    <w:rPr>
                      <w:rFonts w:ascii="黑体" w:eastAsia="黑体"/>
                      <w:b/>
                      <w:sz w:val="32"/>
                      <w:szCs w:val="32"/>
                    </w:rPr>
                  </w:pPr>
                  <w:r>
                    <w:rPr>
                      <w:rFonts w:eastAsia="黑体" w:hint="eastAsia"/>
                      <w:b/>
                      <w:sz w:val="32"/>
                      <w:szCs w:val="32"/>
                    </w:rPr>
                    <w:t>上海市沪教版宝山区初三数学二模卷</w:t>
                  </w:r>
                  <w:r>
                    <w:rPr>
                      <w:rFonts w:ascii="黑体" w:eastAsia="黑体" w:hint="eastAsia"/>
                      <w:b/>
                      <w:sz w:val="32"/>
                      <w:szCs w:val="32"/>
                    </w:rPr>
                    <w:t xml:space="preserve">  </w:t>
                  </w:r>
                </w:p>
                <w:p w:rsidR="00845416" w:rsidRDefault="006F5166">
                  <w:pPr>
                    <w:spacing w:line="440" w:lineRule="exact"/>
                    <w:jc w:val="center"/>
                    <w:textAlignment w:val="baseline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  <w:r>
                    <w:rPr>
                      <w:rFonts w:ascii="黑体" w:eastAsia="黑体" w:hint="eastAsia"/>
                      <w:b/>
                      <w:sz w:val="32"/>
                      <w:szCs w:val="32"/>
                    </w:rPr>
                    <w:t xml:space="preserve">数学 </w:t>
                  </w:r>
                  <w:r>
                    <w:rPr>
                      <w:rFonts w:ascii="黑体" w:eastAsia="黑体" w:hAnsi="黑体" w:hint="eastAsia"/>
                      <w:b/>
                      <w:sz w:val="32"/>
                      <w:szCs w:val="32"/>
                    </w:rPr>
                    <w:t>答题纸</w:t>
                  </w:r>
                </w:p>
              </w:txbxContent>
            </v:textbox>
          </v:shape>
        </w:pict>
      </w:r>
      <w:r w:rsidR="004A7AB8">
        <w:pict>
          <v:roundrect id="自选图形 331" o:spid="_x0000_s1045" style="position:absolute;left:0;text-align:left;margin-left:0;margin-top:259.05pt;width:477pt;height:468.5pt;z-index:251659264;mso-wrap-style:square;mso-position-horizontal-relative:text;mso-position-vertical-relative:text" arcsize="3049f" filled="f">
            <v:textbox>
              <w:txbxContent>
                <w:p w:rsidR="00845416" w:rsidRDefault="006F5166">
                  <w:pPr>
                    <w:rPr>
                      <w:rFonts w:ascii="黑体" w:eastAsia="黑体"/>
                      <w:sz w:val="24"/>
                    </w:rPr>
                  </w:pPr>
                  <w:r>
                    <w:rPr>
                      <w:rFonts w:ascii="黑体" w:eastAsia="黑体" w:hint="eastAsia"/>
                      <w:sz w:val="24"/>
                    </w:rPr>
                    <w:t>一、选择题</w:t>
                  </w: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  <w:szCs w:val="21"/>
                    </w:rPr>
                  </w:pPr>
                </w:p>
                <w:p w:rsidR="00845416" w:rsidRDefault="00845416">
                  <w:pPr>
                    <w:ind w:firstLineChars="100" w:firstLine="210"/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ind w:firstLineChars="100" w:firstLine="210"/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ind w:firstLineChars="100" w:firstLine="210"/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ind w:firstLineChars="100" w:firstLine="210"/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6F5166">
                  <w:pPr>
                    <w:spacing w:beforeLines="50" w:before="156" w:line="360" w:lineRule="auto"/>
                    <w:ind w:firstLineChars="100" w:firstLine="210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 w:hint="eastAsia"/>
                    </w:rPr>
                    <w:t>请在黑色矩形边框内答题，超出黑色矩形边框的答题一律无效</w:t>
                  </w:r>
                </w:p>
              </w:txbxContent>
            </v:textbox>
          </v:roundrect>
        </w:pict>
      </w:r>
    </w:p>
    <w:p w:rsidR="00845416" w:rsidRDefault="00845416"/>
    <w:p w:rsidR="00845416" w:rsidRDefault="004A7AB8">
      <w:r>
        <w:pict>
          <v:shape id="图片 141" o:spid="_x0000_s1046" type="#_x0000_t75" alt="3fea463e04ffdeb671d64ebb3767da9" style="position:absolute;left:0;text-align:left;margin-left:983pt;margin-top:11.25pt;width:116.25pt;height:75.8pt;z-index:251681792;mso-wrap-style:square">
            <v:fill o:detectmouseclick="t"/>
            <v:imagedata r:id="rId10" o:title="3fea463e04ffdeb671d64ebb3767da9"/>
          </v:shape>
        </w:pict>
      </w:r>
    </w:p>
    <w:p w:rsidR="00845416" w:rsidRDefault="00845416"/>
    <w:p w:rsidR="00845416" w:rsidRDefault="00845416"/>
    <w:p w:rsidR="00845416" w:rsidRDefault="00845416"/>
    <w:p w:rsidR="00845416" w:rsidRDefault="00845416"/>
    <w:p w:rsidR="00845416" w:rsidRDefault="004A7AB8">
      <w:r>
        <w:pict>
          <v:shape id="文本框 127" o:spid="_x0000_s1047" type="#_x0000_t202" style="position:absolute;left:0;text-align:left;margin-left:1028.35pt;margin-top:7.45pt;width:56.8pt;height:18.85pt;z-index:251682816;mso-wrap-style:square" filled="f" stroked="f">
            <v:fill o:detectmouseclick="t"/>
            <v:textbox>
              <w:txbxContent>
                <w:p w:rsidR="00845416" w:rsidRDefault="006F5166">
                  <w:pPr>
                    <w:rPr>
                      <w:rFonts w:eastAsia="华文中宋"/>
                      <w:sz w:val="18"/>
                      <w:szCs w:val="18"/>
                    </w:rPr>
                  </w:pPr>
                  <w:r>
                    <w:rPr>
                      <w:rFonts w:eastAsia="华文中宋"/>
                      <w:sz w:val="18"/>
                      <w:szCs w:val="18"/>
                    </w:rPr>
                    <w:t>图</w:t>
                  </w:r>
                  <w:r>
                    <w:rPr>
                      <w:rFonts w:eastAsia="华文中宋" w:hint="eastAsia"/>
                      <w:sz w:val="18"/>
                      <w:szCs w:val="18"/>
                    </w:rPr>
                    <w:t>8</w:t>
                  </w:r>
                </w:p>
              </w:txbxContent>
            </v:textbox>
          </v:shape>
        </w:pict>
      </w:r>
    </w:p>
    <w:p w:rsidR="00845416" w:rsidRDefault="00845416"/>
    <w:p w:rsidR="00845416" w:rsidRDefault="004A7AB8">
      <w:r>
        <w:pict>
          <v:group id="组合 28" o:spid="_x0000_s1048" style="position:absolute;left:0;text-align:left;margin-left:922.9pt;margin-top:14.25pt;width:185pt;height:154.4pt;z-index:251683840" coordorigin="20255,4470" coordsize="2763,2200">
            <v:shape id="_x0000_s1049" type="#_x0000_t202" style="position:absolute;left:21361;top:6171;width:1078;height:499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rFonts w:eastAsia="华文中宋"/>
                        <w:sz w:val="18"/>
                        <w:szCs w:val="18"/>
                      </w:rPr>
                    </w:pPr>
                    <w:r>
                      <w:rPr>
                        <w:rFonts w:eastAsia="华文中宋"/>
                        <w:sz w:val="18"/>
                        <w:szCs w:val="18"/>
                      </w:rPr>
                      <w:t>图</w:t>
                    </w:r>
                    <w:r>
                      <w:rPr>
                        <w:rFonts w:eastAsia="华文中宋" w:hint="eastAsia"/>
                        <w:sz w:val="18"/>
                        <w:szCs w:val="18"/>
                      </w:rPr>
                      <w:t>9</w:t>
                    </w:r>
                  </w:p>
                </w:txbxContent>
              </v:textbox>
            </v:shape>
            <v:shape id="图片 57" o:spid="_x0000_s1050" type="#_x0000_t75" style="position:absolute;left:20255;top:4470;width:2763;height:1706;mso-wrap-style:square">
              <v:fill o:detectmouseclick="t"/>
              <v:imagedata r:id="rId11" o:title=""/>
            </v:shape>
          </v:group>
        </w:pict>
      </w:r>
    </w:p>
    <w:p w:rsidR="00845416" w:rsidRDefault="00845416"/>
    <w:p w:rsidR="00845416" w:rsidRDefault="00845416">
      <w:pPr>
        <w:tabs>
          <w:tab w:val="left" w:pos="1704"/>
        </w:tabs>
      </w:pPr>
    </w:p>
    <w:p w:rsidR="00845416" w:rsidRDefault="004A7AB8">
      <w:r>
        <w:pict>
          <v:line id="直线 316" o:spid="_x0000_s1051" style="position:absolute;left:0;text-align:left;z-index:251671552;mso-wrap-style:square" from="503.75pt,85.8pt" to="790.5pt,85.8pt"/>
        </w:pict>
      </w:r>
      <w:r>
        <w:pict>
          <v:line id="直线 332" o:spid="_x0000_s1052" style="position:absolute;left:0;text-align:left;z-index:251670528;mso-wrap-style:square" from="13.95pt,150.9pt" to="462.15pt,150.9pt"/>
        </w:pict>
      </w:r>
      <w:r>
        <w:pict>
          <v:group id="组合 1106" o:spid="_x0000_s1053" style="position:absolute;left:0;text-align:left;margin-left:35.5pt;margin-top:109.35pt;width:287.3pt;height:36.6pt;z-index:251679744" coordorigin="1661,6965" coordsize="5746,732">
            <v:shape id="文本框 252" o:spid="_x0000_s1054" type="#_x0000_t202" style="position:absolute;left:1664;top:6965;width:540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b/>
                        <w:sz w:val="15"/>
                      </w:rPr>
                    </w:pPr>
                    <w:r>
                      <w:rPr>
                        <w:rFonts w:hint="eastAsia"/>
                        <w:b/>
                        <w:sz w:val="15"/>
                      </w:rPr>
                      <w:t>1</w:t>
                    </w:r>
                    <w:r>
                      <w:rPr>
                        <w:b/>
                      </w:rPr>
                      <w:t>．</w:t>
                    </w:r>
                  </w:p>
                </w:txbxContent>
              </v:textbox>
            </v:shape>
            <v:shape id="文本框 253" o:spid="_x0000_s1055" type="#_x0000_t202" style="position:absolute;left:2026;top:700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A</w:t>
                    </w:r>
                  </w:p>
                </w:txbxContent>
              </v:textbox>
            </v:shape>
            <v:rect id="矩形 254" o:spid="_x0000_s1056" style="position:absolute;left:2084;top:7161;width:220;height:120;mso-wrap-style:square" filled="f" strokeweight=".1pt"/>
            <v:shape id="文本框 255" o:spid="_x0000_s1057" type="#_x0000_t202" style="position:absolute;left:2363;top:700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B</w:t>
                    </w:r>
                  </w:p>
                </w:txbxContent>
              </v:textbox>
            </v:shape>
            <v:rect id="矩形 256" o:spid="_x0000_s1058" style="position:absolute;left:2424;top:7161;width:220;height:120;mso-wrap-style:square" filled="f" strokeweight=".1pt"/>
            <v:shape id="文本框 257" o:spid="_x0000_s1059" type="#_x0000_t202" style="position:absolute;left:2703;top:700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C</w:t>
                    </w:r>
                  </w:p>
                </w:txbxContent>
              </v:textbox>
            </v:shape>
            <v:rect id="矩形 258" o:spid="_x0000_s1060" style="position:absolute;left:2764;top:7161;width:220;height:120;mso-wrap-style:square" filled="f" strokeweight=".1pt"/>
            <v:shape id="文本框 259" o:spid="_x0000_s1061" type="#_x0000_t202" style="position:absolute;left:3046;top:700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D</w:t>
                    </w:r>
                  </w:p>
                </w:txbxContent>
              </v:textbox>
            </v:shape>
            <v:rect id="矩形 260" o:spid="_x0000_s1062" style="position:absolute;left:3104;top:7161;width:220;height:120;mso-wrap-style:square" filled="f" strokeweight=".1pt"/>
            <v:shape id="文本框 261" o:spid="_x0000_s1063" type="#_x0000_t202" style="position:absolute;left:1661;top:7214;width:540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b/>
                        <w:sz w:val="15"/>
                      </w:rPr>
                    </w:pPr>
                    <w:r>
                      <w:rPr>
                        <w:rFonts w:hint="eastAsia"/>
                        <w:b/>
                        <w:sz w:val="15"/>
                      </w:rPr>
                      <w:t>4</w:t>
                    </w:r>
                    <w:r>
                      <w:rPr>
                        <w:b/>
                      </w:rPr>
                      <w:t>．</w:t>
                    </w:r>
                  </w:p>
                </w:txbxContent>
              </v:textbox>
            </v:shape>
            <v:shape id="文本框 262" o:spid="_x0000_s1064" type="#_x0000_t202" style="position:absolute;left:2026;top:724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A</w:t>
                    </w:r>
                  </w:p>
                </w:txbxContent>
              </v:textbox>
            </v:shape>
            <v:rect id="矩形 263" o:spid="_x0000_s1065" style="position:absolute;left:2084;top:7401;width:220;height:120;mso-wrap-style:square" filled="f" strokeweight=".1pt"/>
            <v:shape id="文本框 264" o:spid="_x0000_s1066" type="#_x0000_t202" style="position:absolute;left:2363;top:724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B</w:t>
                    </w:r>
                  </w:p>
                </w:txbxContent>
              </v:textbox>
            </v:shape>
            <v:rect id="矩形 265" o:spid="_x0000_s1067" style="position:absolute;left:2424;top:7401;width:220;height:120;mso-wrap-style:square" filled="f" strokeweight=".1pt"/>
            <v:shape id="文本框 266" o:spid="_x0000_s1068" type="#_x0000_t202" style="position:absolute;left:2703;top:724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C</w:t>
                    </w:r>
                  </w:p>
                </w:txbxContent>
              </v:textbox>
            </v:shape>
            <v:rect id="矩形 267" o:spid="_x0000_s1069" style="position:absolute;left:2764;top:7401;width:220;height:120;mso-wrap-style:square" filled="f" strokeweight=".1pt"/>
            <v:shape id="文本框 268" o:spid="_x0000_s1070" type="#_x0000_t202" style="position:absolute;left:3046;top:724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D</w:t>
                    </w:r>
                  </w:p>
                </w:txbxContent>
              </v:textbox>
            </v:shape>
            <v:rect id="矩形 269" o:spid="_x0000_s1071" style="position:absolute;left:3104;top:7401;width:220;height:120;mso-wrap-style:square" filled="f" strokeweight=".1pt"/>
            <v:shape id="文本框 270" o:spid="_x0000_s1072" type="#_x0000_t202" style="position:absolute;left:3689;top:6977;width:583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b/>
                        <w:sz w:val="15"/>
                      </w:rPr>
                    </w:pPr>
                    <w:r>
                      <w:rPr>
                        <w:rFonts w:hint="eastAsia"/>
                        <w:b/>
                        <w:sz w:val="15"/>
                      </w:rPr>
                      <w:t>2</w:t>
                    </w:r>
                    <w:r>
                      <w:rPr>
                        <w:b/>
                      </w:rPr>
                      <w:t>．</w:t>
                    </w:r>
                  </w:p>
                </w:txbxContent>
              </v:textbox>
            </v:shape>
            <v:shape id="文本框 271" o:spid="_x0000_s1073" type="#_x0000_t202" style="position:absolute;left:4026;top:700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A</w:t>
                    </w:r>
                  </w:p>
                </w:txbxContent>
              </v:textbox>
            </v:shape>
            <v:rect id="矩形 272" o:spid="_x0000_s1074" style="position:absolute;left:4084;top:7161;width:220;height:120;mso-wrap-style:square" filled="f" strokeweight=".1pt"/>
            <v:shape id="文本框 273" o:spid="_x0000_s1075" type="#_x0000_t202" style="position:absolute;left:4363;top:700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B</w:t>
                    </w:r>
                  </w:p>
                </w:txbxContent>
              </v:textbox>
            </v:shape>
            <v:rect id="矩形 274" o:spid="_x0000_s1076" style="position:absolute;left:4424;top:7161;width:220;height:120;mso-wrap-style:square" filled="f" strokeweight=".1pt"/>
            <v:shape id="文本框 275" o:spid="_x0000_s1077" type="#_x0000_t202" style="position:absolute;left:4703;top:700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C</w:t>
                    </w:r>
                  </w:p>
                </w:txbxContent>
              </v:textbox>
            </v:shape>
            <v:rect id="矩形 276" o:spid="_x0000_s1078" style="position:absolute;left:4764;top:7161;width:220;height:120;mso-wrap-style:square" filled="f" strokeweight=".1pt"/>
            <v:shape id="文本框 277" o:spid="_x0000_s1079" type="#_x0000_t202" style="position:absolute;left:5046;top:700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D</w:t>
                    </w:r>
                  </w:p>
                </w:txbxContent>
              </v:textbox>
            </v:shape>
            <v:rect id="矩形 278" o:spid="_x0000_s1080" style="position:absolute;left:5104;top:7161;width:220;height:120;mso-wrap-style:square" filled="f" strokeweight=".1pt"/>
            <v:shape id="文本框 279" o:spid="_x0000_s1081" type="#_x0000_t202" style="position:absolute;left:3677;top:7211;width:583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b/>
                        <w:sz w:val="15"/>
                      </w:rPr>
                    </w:pPr>
                    <w:r>
                      <w:rPr>
                        <w:rFonts w:hint="eastAsia"/>
                        <w:b/>
                        <w:sz w:val="15"/>
                      </w:rPr>
                      <w:t>5</w:t>
                    </w:r>
                    <w:r>
                      <w:rPr>
                        <w:b/>
                      </w:rPr>
                      <w:t>．</w:t>
                    </w:r>
                  </w:p>
                </w:txbxContent>
              </v:textbox>
            </v:shape>
            <v:shape id="文本框 280" o:spid="_x0000_s1082" type="#_x0000_t202" style="position:absolute;left:4026;top:724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A</w:t>
                    </w:r>
                  </w:p>
                </w:txbxContent>
              </v:textbox>
            </v:shape>
            <v:rect id="矩形 281" o:spid="_x0000_s1083" style="position:absolute;left:4084;top:7401;width:220;height:120;mso-wrap-style:square" filled="f" strokeweight=".1pt"/>
            <v:shape id="文本框 282" o:spid="_x0000_s1084" type="#_x0000_t202" style="position:absolute;left:4363;top:724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B</w:t>
                    </w:r>
                  </w:p>
                </w:txbxContent>
              </v:textbox>
            </v:shape>
            <v:rect id="矩形 283" o:spid="_x0000_s1085" style="position:absolute;left:4424;top:7401;width:220;height:120;mso-wrap-style:square" filled="f" strokeweight=".1pt"/>
            <v:shape id="文本框 284" o:spid="_x0000_s1086" type="#_x0000_t202" style="position:absolute;left:4703;top:724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C</w:t>
                    </w:r>
                  </w:p>
                </w:txbxContent>
              </v:textbox>
            </v:shape>
            <v:rect id="矩形 285" o:spid="_x0000_s1087" style="position:absolute;left:4764;top:7401;width:220;height:120;mso-wrap-style:square" filled="f" strokeweight=".1pt"/>
            <v:shape id="文本框 286" o:spid="_x0000_s1088" type="#_x0000_t202" style="position:absolute;left:5046;top:724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D</w:t>
                    </w:r>
                  </w:p>
                </w:txbxContent>
              </v:textbox>
            </v:shape>
            <v:rect id="矩形 287" o:spid="_x0000_s1089" style="position:absolute;left:5104;top:7401;width:220;height:120;mso-wrap-style:square" filled="f" strokeweight=".1pt"/>
            <v:shape id="文本框 423" o:spid="_x0000_s1090" type="#_x0000_t202" style="position:absolute;left:5695;top:7205;width:563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b/>
                        <w:sz w:val="15"/>
                      </w:rPr>
                    </w:pPr>
                    <w:r>
                      <w:rPr>
                        <w:rFonts w:hint="eastAsia"/>
                        <w:b/>
                        <w:sz w:val="15"/>
                      </w:rPr>
                      <w:t>6</w:t>
                    </w:r>
                    <w:r>
                      <w:rPr>
                        <w:b/>
                      </w:rPr>
                      <w:t>．</w:t>
                    </w:r>
                  </w:p>
                </w:txbxContent>
              </v:textbox>
            </v:shape>
            <v:shape id="文本框 424" o:spid="_x0000_s1091" type="#_x0000_t202" style="position:absolute;left:6026;top:724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A</w:t>
                    </w:r>
                  </w:p>
                </w:txbxContent>
              </v:textbox>
            </v:shape>
            <v:rect id="矩形 425" o:spid="_x0000_s1092" style="position:absolute;left:6084;top:7401;width:220;height:120;mso-wrap-style:square" filled="f" strokeweight=".1pt"/>
            <v:shape id="文本框 426" o:spid="_x0000_s1093" type="#_x0000_t202" style="position:absolute;left:6363;top:724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B</w:t>
                    </w:r>
                  </w:p>
                </w:txbxContent>
              </v:textbox>
            </v:shape>
            <v:rect id="矩形 427" o:spid="_x0000_s1094" style="position:absolute;left:6424;top:7401;width:220;height:120;mso-wrap-style:square" filled="f" strokeweight=".1pt"/>
            <v:shape id="文本框 428" o:spid="_x0000_s1095" type="#_x0000_t202" style="position:absolute;left:6703;top:724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C</w:t>
                    </w:r>
                  </w:p>
                </w:txbxContent>
              </v:textbox>
            </v:shape>
            <v:rect id="矩形 429" o:spid="_x0000_s1096" style="position:absolute;left:6764;top:7401;width:220;height:120;mso-wrap-style:square" filled="f" strokeweight=".1pt"/>
            <v:shape id="文本框 430" o:spid="_x0000_s1097" type="#_x0000_t202" style="position:absolute;left:7046;top:724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D</w:t>
                    </w:r>
                  </w:p>
                </w:txbxContent>
              </v:textbox>
            </v:shape>
            <v:rect id="矩形 431" o:spid="_x0000_s1098" style="position:absolute;left:7104;top:7401;width:220;height:120;mso-wrap-style:square" filled="f" strokeweight=".1pt"/>
            <v:shape id="文本框 288" o:spid="_x0000_s1099" type="#_x0000_t202" style="position:absolute;left:5701;top:6980;width:563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b/>
                        <w:sz w:val="15"/>
                      </w:rPr>
                    </w:pPr>
                    <w:r>
                      <w:rPr>
                        <w:rFonts w:hint="eastAsia"/>
                        <w:b/>
                        <w:sz w:val="15"/>
                      </w:rPr>
                      <w:t>3</w:t>
                    </w:r>
                    <w:r>
                      <w:rPr>
                        <w:b/>
                      </w:rPr>
                      <w:t>．</w:t>
                    </w:r>
                  </w:p>
                </w:txbxContent>
              </v:textbox>
            </v:shape>
            <v:shape id="文本框 289" o:spid="_x0000_s1100" type="#_x0000_t202" style="position:absolute;left:6026;top:700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A</w:t>
                    </w:r>
                  </w:p>
                </w:txbxContent>
              </v:textbox>
            </v:shape>
            <v:rect id="矩形 290" o:spid="_x0000_s1101" style="position:absolute;left:6084;top:7161;width:220;height:120;mso-wrap-style:square" filled="f" strokeweight=".1pt"/>
            <v:shape id="文本框 291" o:spid="_x0000_s1102" type="#_x0000_t202" style="position:absolute;left:6363;top:700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B</w:t>
                    </w:r>
                  </w:p>
                </w:txbxContent>
              </v:textbox>
            </v:shape>
            <v:rect id="矩形 292" o:spid="_x0000_s1103" style="position:absolute;left:6424;top:7161;width:220;height:120;mso-wrap-style:square" filled="f" strokeweight=".1pt"/>
            <v:shape id="文本框 293" o:spid="_x0000_s1104" type="#_x0000_t202" style="position:absolute;left:6703;top:7001;width:355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C</w:t>
                    </w:r>
                  </w:p>
                </w:txbxContent>
              </v:textbox>
            </v:shape>
            <v:rect id="矩形 294" o:spid="_x0000_s1105" style="position:absolute;left:6764;top:7161;width:220;height:120;mso-wrap-style:square" filled="f" strokeweight=".1pt"/>
            <v:shape id="文本框 295" o:spid="_x0000_s1106" type="#_x0000_t202" style="position:absolute;left:7046;top:7001;width:361;height:456;mso-wrap-style:square" filled="f" stroked="f" strokeweight=".1pt">
              <v:textbox>
                <w:txbxContent>
                  <w:p w:rsidR="00845416" w:rsidRDefault="006F5166">
                    <w:pPr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D</w:t>
                    </w:r>
                  </w:p>
                </w:txbxContent>
              </v:textbox>
            </v:shape>
            <v:rect id="矩形 296" o:spid="_x0000_s1107" style="position:absolute;left:7104;top:7161;width:220;height:120;mso-wrap-style:square" filled="f" strokeweight=".1pt"/>
          </v:group>
        </w:pict>
      </w:r>
      <w:r>
        <w:pict>
          <v:group id="组合 2" o:spid="_x0000_s1108" style="position:absolute;left:0;text-align:left;margin-left:630.1pt;margin-top:115.5pt;width:161.7pt;height:173.25pt;z-index:251680768" coordorigin="7537,6284" coordsize="3234,3465">
            <v:shape id="文本框 3" o:spid="_x0000_s1109" type="#_x0000_t202" style="position:absolute;left:10362;top:8224;width:409;height:508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x</w:t>
                    </w:r>
                  </w:p>
                </w:txbxContent>
              </v:textbox>
            </v:shape>
            <v:shape id="文本框 4" o:spid="_x0000_s1110" type="#_x0000_t202" style="position:absolute;left:8582;top:8194;width:577;height:449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O</w:t>
                    </w:r>
                  </w:p>
                </w:txbxContent>
              </v:textbox>
            </v:shape>
            <v:shape id="文本框 5" o:spid="_x0000_s1111" type="#_x0000_t202" style="position:absolute;left:8597;top:7246;width:475;height:515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B</w:t>
                    </w:r>
                  </w:p>
                </w:txbxContent>
              </v:textbox>
            </v:shape>
            <v:shape id="文本框 6" o:spid="_x0000_s1112" type="#_x0000_t202" style="position:absolute;left:7873;top:7938;width:451;height:503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A</w:t>
                    </w:r>
                  </w:p>
                </w:txbxContent>
              </v:textbox>
            </v:shape>
            <v:shape id="文本框 7" o:spid="_x0000_s1113" type="#_x0000_t202" style="position:absolute;left:8584;top:6284;width:432;height:587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y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8" o:spid="_x0000_s1114" type="#_x0000_t32" style="position:absolute;left:7537;top:8287;width:3118;height:0;mso-wrap-style:square">
              <v:fill o:detectmouseclick="t"/>
              <v:stroke endarrow="block" endarrowwidth="narrow" endarrowlength="long"/>
            </v:shape>
            <v:shape id="自选图形 9" o:spid="_x0000_s1115" type="#_x0000_t32" style="position:absolute;left:7516;top:7830;width:2778;height:1;rotation:-90;mso-wrap-style:square">
              <v:fill o:detectmouseclick="t"/>
              <v:stroke endarrow="block" endarrowwidth="narrow" endarrowlength="long"/>
            </v:shape>
            <v:shape id="自选图形 10" o:spid="_x0000_s1116" type="#_x0000_t32" style="position:absolute;left:7792;top:6817;width:1814;height:1814;flip:x;mso-wrap-style:square">
              <v:fill o:detectmouseclick="t"/>
            </v:shape>
            <v:shape id="文本框 11" o:spid="_x0000_s1117" type="#_x0000_t202" style="position:absolute;left:8679;top:9199;width:604;height:550;mso-wrap-style:none" filled="f" stroked="f">
              <v:fill o:detectmouseclick="t"/>
              <v:textbox style="mso-fit-shape-to-text:t">
                <w:txbxContent>
                  <w:p w:rsidR="00845416" w:rsidRDefault="006F5166">
                    <w:pPr>
                      <w:pStyle w:val="DefaultParagraph"/>
                      <w:spacing w:line="312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图</w:t>
                    </w: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7</w: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弧形 12" o:spid="_x0000_s1118" type="#_x0000_t19" style="position:absolute;left:9112;top:6492;width:1517;height:1614;flip:x y;mso-wrap-style:square" coordsize="21588,21566" adj="-5688778,-127729,,21566" path="wr-21600,-34,21600,43166,1204,,21587,20831nfewr-21600,-34,21600,43166,1204,,21587,20831l,21566nsxe">
              <v:fill o:detectmouseclick="t"/>
            </v:shape>
            <v:shape id="文本框 13" o:spid="_x0000_s1119" type="#_x0000_t202" style="position:absolute;left:9061;top:6750;width:475;height:515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rFonts w:hint="eastAsia"/>
                        <w:i/>
                        <w:szCs w:val="21"/>
                      </w:rPr>
                      <w:t>C</w:t>
                    </w:r>
                  </w:p>
                </w:txbxContent>
              </v:textbox>
            </v:shape>
          </v:group>
        </w:pict>
      </w:r>
      <w:r>
        <w:pict>
          <v:shape id="文本框 333" o:spid="_x0000_s1120" type="#_x0000_t202" style="position:absolute;left:0;text-align:left;margin-left:13.95pt;margin-top:83.5pt;width:448.1pt;height:429pt;z-index:251661312;mso-wrap-style:square">
            <v:textbox>
              <w:txbxContent>
                <w:p w:rsidR="00845416" w:rsidRDefault="006F5166">
                  <w:pPr>
                    <w:spacing w:line="360" w:lineRule="auto"/>
                    <w:rPr>
                      <w:rFonts w:ascii="黑体" w:eastAsia="黑体" w:hAnsi="黑体"/>
                      <w:sz w:val="24"/>
                    </w:rPr>
                  </w:pPr>
                  <w:r>
                    <w:rPr>
                      <w:rFonts w:ascii="黑体" w:eastAsia="黑体" w:hAnsi="黑体" w:hint="eastAsia"/>
                      <w:sz w:val="24"/>
                    </w:rPr>
                    <w:t>一、选择题</w:t>
                  </w:r>
                  <w:r>
                    <w:rPr>
                      <w:rFonts w:ascii="黑体" w:eastAsia="黑体" w:hAnsi="黑体"/>
                      <w:sz w:val="24"/>
                    </w:rPr>
                    <w:t>（共</w:t>
                  </w:r>
                  <w:r>
                    <w:rPr>
                      <w:rFonts w:eastAsia="黑体" w:hint="eastAsia"/>
                      <w:sz w:val="24"/>
                    </w:rPr>
                    <w:t>6</w:t>
                  </w:r>
                  <w:r>
                    <w:rPr>
                      <w:rFonts w:ascii="黑体" w:eastAsia="黑体" w:hAnsi="黑体"/>
                      <w:sz w:val="24"/>
                    </w:rPr>
                    <w:t>题，</w:t>
                  </w:r>
                  <w:r>
                    <w:rPr>
                      <w:rFonts w:ascii="黑体" w:eastAsia="黑体" w:hAnsi="黑体" w:hint="eastAsia"/>
                      <w:sz w:val="24"/>
                    </w:rPr>
                    <w:t>每题</w:t>
                  </w:r>
                  <w:r>
                    <w:rPr>
                      <w:rFonts w:eastAsia="黑体" w:hint="eastAsia"/>
                      <w:sz w:val="24"/>
                    </w:rPr>
                    <w:t>4</w:t>
                  </w:r>
                  <w:r>
                    <w:rPr>
                      <w:rFonts w:ascii="黑体" w:eastAsia="黑体" w:hAnsi="黑体" w:hint="eastAsia"/>
                      <w:sz w:val="24"/>
                    </w:rPr>
                    <w:t>分，</w:t>
                  </w:r>
                  <w:r>
                    <w:rPr>
                      <w:rFonts w:ascii="黑体" w:eastAsia="黑体" w:hAnsi="黑体"/>
                      <w:sz w:val="24"/>
                    </w:rPr>
                    <w:t>满分</w:t>
                  </w:r>
                  <w:r>
                    <w:rPr>
                      <w:rFonts w:eastAsia="黑体" w:hint="eastAsia"/>
                      <w:sz w:val="24"/>
                    </w:rPr>
                    <w:t>24</w:t>
                  </w:r>
                  <w:r>
                    <w:rPr>
                      <w:rFonts w:ascii="黑体" w:eastAsia="黑体" w:hAnsi="黑体"/>
                      <w:sz w:val="24"/>
                    </w:rPr>
                    <w:t>分）</w:t>
                  </w:r>
                </w:p>
                <w:p w:rsidR="00845416" w:rsidRDefault="00845416">
                  <w:pPr>
                    <w:spacing w:line="360" w:lineRule="auto"/>
                    <w:rPr>
                      <w:rFonts w:ascii="黑体" w:eastAsia="黑体" w:hAnsi="黑体"/>
                      <w:sz w:val="24"/>
                    </w:rPr>
                  </w:pPr>
                </w:p>
                <w:p w:rsidR="00845416" w:rsidRDefault="00845416">
                  <w:pPr>
                    <w:rPr>
                      <w:rFonts w:ascii="宋体" w:hAnsi="宋体"/>
                      <w:b/>
                    </w:rPr>
                  </w:pPr>
                </w:p>
                <w:p w:rsidR="00845416" w:rsidRDefault="006F5166">
                  <w:pPr>
                    <w:spacing w:beforeLines="70" w:before="218"/>
                    <w:rPr>
                      <w:rFonts w:eastAsia="黑体"/>
                      <w:sz w:val="24"/>
                    </w:rPr>
                  </w:pPr>
                  <w:r>
                    <w:rPr>
                      <w:rFonts w:eastAsia="黑体"/>
                      <w:sz w:val="24"/>
                    </w:rPr>
                    <w:t>二、填空题</w:t>
                  </w:r>
                  <w:r>
                    <w:rPr>
                      <w:rFonts w:ascii="黑体" w:eastAsia="黑体" w:hAnsi="黑体"/>
                      <w:sz w:val="24"/>
                    </w:rPr>
                    <w:t>（共</w:t>
                  </w:r>
                  <w:r>
                    <w:rPr>
                      <w:rFonts w:eastAsia="黑体" w:hint="eastAsia"/>
                      <w:sz w:val="24"/>
                    </w:rPr>
                    <w:t>12</w:t>
                  </w:r>
                  <w:r>
                    <w:rPr>
                      <w:rFonts w:ascii="黑体" w:eastAsia="黑体" w:hAnsi="黑体"/>
                      <w:sz w:val="24"/>
                    </w:rPr>
                    <w:t>题，</w:t>
                  </w:r>
                  <w:r>
                    <w:rPr>
                      <w:rFonts w:ascii="黑体" w:eastAsia="黑体" w:hAnsi="黑体" w:hint="eastAsia"/>
                      <w:sz w:val="24"/>
                    </w:rPr>
                    <w:t>每题</w:t>
                  </w:r>
                  <w:r>
                    <w:rPr>
                      <w:rFonts w:eastAsia="黑体"/>
                      <w:sz w:val="24"/>
                    </w:rPr>
                    <w:t>4</w:t>
                  </w:r>
                  <w:r>
                    <w:rPr>
                      <w:rFonts w:ascii="黑体" w:eastAsia="黑体" w:hAnsi="黑体" w:hint="eastAsia"/>
                      <w:sz w:val="24"/>
                    </w:rPr>
                    <w:t>分，</w:t>
                  </w:r>
                  <w:r>
                    <w:rPr>
                      <w:rFonts w:ascii="黑体" w:eastAsia="黑体" w:hAnsi="黑体"/>
                      <w:sz w:val="24"/>
                    </w:rPr>
                    <w:t>满分</w:t>
                  </w:r>
                  <w:r>
                    <w:rPr>
                      <w:rFonts w:eastAsia="黑体"/>
                      <w:sz w:val="24"/>
                    </w:rPr>
                    <w:t>48</w:t>
                  </w:r>
                  <w:r>
                    <w:rPr>
                      <w:rFonts w:ascii="黑体" w:eastAsia="黑体" w:hAnsi="黑体"/>
                      <w:sz w:val="24"/>
                    </w:rPr>
                    <w:t>分）</w:t>
                  </w:r>
                </w:p>
                <w:p w:rsidR="00845416" w:rsidRDefault="006F5166">
                  <w:pPr>
                    <w:spacing w:line="600" w:lineRule="auto"/>
                    <w:ind w:firstLineChars="201" w:firstLine="424"/>
                    <w:rPr>
                      <w:u w:val="single"/>
                    </w:rPr>
                  </w:pPr>
                  <w:r>
                    <w:rPr>
                      <w:b/>
                    </w:rPr>
                    <w:t>7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  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t xml:space="preserve">  </w:t>
                  </w:r>
                  <w:r>
                    <w:rPr>
                      <w:b/>
                    </w:rPr>
                    <w:t>8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   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t xml:space="preserve"> </w:t>
                  </w:r>
                  <w:r>
                    <w:rPr>
                      <w:b/>
                    </w:rPr>
                    <w:t>9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</w:p>
                <w:p w:rsidR="00845416" w:rsidRDefault="006F5166">
                  <w:pPr>
                    <w:spacing w:line="600" w:lineRule="auto"/>
                    <w:ind w:firstLineChars="201" w:firstLine="424"/>
                    <w:rPr>
                      <w:u w:val="single"/>
                    </w:rPr>
                  </w:pPr>
                  <w:r>
                    <w:rPr>
                      <w:b/>
                    </w:rPr>
                    <w:t>10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   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b/>
                    </w:rPr>
                    <w:t>11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   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b/>
                    </w:rPr>
                    <w:t>12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</w:p>
                <w:p w:rsidR="00845416" w:rsidRDefault="006F5166">
                  <w:pPr>
                    <w:spacing w:line="600" w:lineRule="auto"/>
                    <w:ind w:firstLineChars="201" w:firstLine="424"/>
                    <w:rPr>
                      <w:u w:val="single"/>
                    </w:rPr>
                  </w:pPr>
                  <w:r>
                    <w:rPr>
                      <w:b/>
                    </w:rPr>
                    <w:t>13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   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b/>
                    </w:rPr>
                    <w:t>14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  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t xml:space="preserve"> </w:t>
                  </w:r>
                  <w:r>
                    <w:rPr>
                      <w:b/>
                    </w:rPr>
                    <w:t>15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</w:p>
                <w:p w:rsidR="00845416" w:rsidRDefault="006F5166">
                  <w:pPr>
                    <w:spacing w:line="600" w:lineRule="auto"/>
                    <w:ind w:firstLineChars="201" w:firstLine="424"/>
                    <w:rPr>
                      <w:u w:val="single"/>
                    </w:rPr>
                  </w:pPr>
                  <w:r>
                    <w:rPr>
                      <w:b/>
                    </w:rPr>
                    <w:t>16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</w:t>
                  </w:r>
                  <w:r>
                    <w:rPr>
                      <w:b/>
                    </w:rPr>
                    <w:t xml:space="preserve">   </w:t>
                  </w:r>
                  <w:r>
                    <w:rPr>
                      <w:rFonts w:hint="eastAsia"/>
                      <w:b/>
                    </w:rPr>
                    <w:t xml:space="preserve">  </w:t>
                  </w:r>
                  <w:r>
                    <w:rPr>
                      <w:b/>
                    </w:rPr>
                    <w:t>17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   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b/>
                    </w:rPr>
                    <w:t>18</w:t>
                  </w:r>
                  <w:r>
                    <w:rPr>
                      <w:b/>
                    </w:rPr>
                    <w:t>．</w:t>
                  </w:r>
                  <w:r>
                    <w:rPr>
                      <w:u w:val="single"/>
                    </w:rPr>
                    <w:t xml:space="preserve">            </w:t>
                  </w:r>
                </w:p>
                <w:p w:rsidR="00845416" w:rsidRDefault="006F5166">
                  <w:pPr>
                    <w:rPr>
                      <w:rFonts w:eastAsia="黑体"/>
                      <w:sz w:val="24"/>
                    </w:rPr>
                  </w:pPr>
                  <w:r>
                    <w:rPr>
                      <w:rFonts w:eastAsia="黑体"/>
                      <w:sz w:val="24"/>
                    </w:rPr>
                    <w:t>三、解答题</w:t>
                  </w:r>
                  <w:r>
                    <w:rPr>
                      <w:rFonts w:ascii="黑体" w:eastAsia="黑体" w:hAnsi="黑体" w:cs="宋体" w:hint="eastAsia"/>
                      <w:sz w:val="24"/>
                    </w:rPr>
                    <w:t>（本大题共</w:t>
                  </w:r>
                  <w:r>
                    <w:rPr>
                      <w:rFonts w:eastAsia="黑体"/>
                      <w:sz w:val="24"/>
                    </w:rPr>
                    <w:t>7</w:t>
                  </w:r>
                  <w:r>
                    <w:rPr>
                      <w:rFonts w:ascii="黑体" w:eastAsia="黑体" w:hAnsi="黑体" w:cs="宋体" w:hint="eastAsia"/>
                      <w:sz w:val="24"/>
                    </w:rPr>
                    <w:t>题，满分</w:t>
                  </w:r>
                  <w:r>
                    <w:rPr>
                      <w:rFonts w:eastAsia="黑体"/>
                      <w:sz w:val="24"/>
                    </w:rPr>
                    <w:t>78</w:t>
                  </w:r>
                  <w:r>
                    <w:rPr>
                      <w:rFonts w:ascii="黑体" w:eastAsia="黑体" w:hAnsi="黑体" w:cs="宋体" w:hint="eastAsia"/>
                      <w:sz w:val="24"/>
                    </w:rPr>
                    <w:t>分）</w:t>
                  </w:r>
                </w:p>
                <w:p w:rsidR="00845416" w:rsidRDefault="006F5166">
                  <w:pPr>
                    <w:rPr>
                      <w:szCs w:val="21"/>
                    </w:rPr>
                  </w:pPr>
                  <w:r>
                    <w:rPr>
                      <w:b/>
                      <w:bCs/>
                    </w:rPr>
                    <w:t>19</w:t>
                  </w:r>
                  <w:r>
                    <w:rPr>
                      <w:b/>
                      <w:bCs/>
                      <w:szCs w:val="21"/>
                    </w:rPr>
                    <w:t>．</w:t>
                  </w:r>
                  <w:r>
                    <w:rPr>
                      <w:rFonts w:ascii="宋体" w:hAnsi="宋体" w:hint="eastAsia"/>
                      <w:b/>
                      <w:bCs/>
                    </w:rPr>
                    <w:t>解：</w:t>
                  </w:r>
                </w:p>
                <w:p w:rsidR="00845416" w:rsidRDefault="00845416">
                  <w:pPr>
                    <w:rPr>
                      <w:rFonts w:ascii="宋体" w:hAnsi="宋体"/>
                      <w:b/>
                    </w:rPr>
                  </w:pPr>
                </w:p>
                <w:p w:rsidR="00845416" w:rsidRDefault="00845416"/>
                <w:p w:rsidR="00845416" w:rsidRDefault="00845416"/>
                <w:p w:rsidR="00845416" w:rsidRDefault="00845416"/>
                <w:p w:rsidR="00845416" w:rsidRDefault="00845416"/>
                <w:p w:rsidR="00845416" w:rsidRDefault="00845416">
                  <w:pPr>
                    <w:spacing w:line="400" w:lineRule="exact"/>
                  </w:pPr>
                </w:p>
              </w:txbxContent>
            </v:textbox>
          </v:shape>
        </w:pict>
      </w:r>
      <w:r w:rsidR="006F5166">
        <w:br w:type="page"/>
      </w:r>
      <w:r>
        <w:lastRenderedPageBreak/>
        <w:pict>
          <v:group id="组合 53" o:spid="_x0000_s1121" style="position:absolute;left:0;text-align:left;margin-left:932pt;margin-top:319.6pt;width:154.6pt;height:96.7pt;z-index:251687936" coordorigin="19563,24211" coordsize="3092,1934">
            <v:shape id="图片 29" o:spid="_x0000_s1122" type="#_x0000_t75" style="position:absolute;left:19563;top:24211;width:3092;height:1526;mso-wrap-style:square">
              <v:fill o:detectmouseclick="t"/>
              <v:imagedata r:id="rId12" o:title=""/>
            </v:shape>
            <v:shape id="文本框 5" o:spid="_x0000_s1123" type="#_x0000_t202" style="position:absolute;left:20760;top:25714;width:1162;height:431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rFonts w:eastAsia="华文中宋"/>
                        <w:sz w:val="18"/>
                        <w:szCs w:val="18"/>
                      </w:rPr>
                    </w:pPr>
                    <w:r>
                      <w:rPr>
                        <w:rFonts w:eastAsia="华文中宋" w:hint="eastAsia"/>
                        <w:sz w:val="18"/>
                        <w:szCs w:val="18"/>
                      </w:rPr>
                      <w:t>备用</w:t>
                    </w:r>
                    <w:r>
                      <w:rPr>
                        <w:rFonts w:eastAsia="华文中宋"/>
                        <w:sz w:val="18"/>
                        <w:szCs w:val="18"/>
                      </w:rPr>
                      <w:t>图</w:t>
                    </w:r>
                  </w:p>
                </w:txbxContent>
              </v:textbox>
            </v:shape>
          </v:group>
        </w:pict>
      </w:r>
      <w:r>
        <w:pict>
          <v:group id="组合 52" o:spid="_x0000_s1124" style="position:absolute;left:0;text-align:left;margin-left:927.75pt;margin-top:98pt;width:155.6pt;height:105.95pt;z-index:251686912" coordorigin="19596,19504" coordsize="3112,2119">
            <v:shape id="图片 28" o:spid="_x0000_s1125" type="#_x0000_t75" style="position:absolute;left:19596;top:19504;width:3112;height:1691;mso-wrap-style:square">
              <v:fill o:detectmouseclick="t"/>
              <v:imagedata r:id="rId13" o:title=""/>
            </v:shape>
            <v:shape id="文本框 8" o:spid="_x0000_s1126" type="#_x0000_t202" style="position:absolute;left:20888;top:21240;width:1060;height:383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rFonts w:eastAsia="华文中宋"/>
                        <w:sz w:val="18"/>
                        <w:szCs w:val="18"/>
                      </w:rPr>
                    </w:pPr>
                    <w:r>
                      <w:rPr>
                        <w:rFonts w:eastAsia="华文中宋"/>
                        <w:sz w:val="18"/>
                        <w:szCs w:val="18"/>
                      </w:rPr>
                      <w:t>图</w:t>
                    </w:r>
                    <w:r>
                      <w:rPr>
                        <w:rFonts w:eastAsia="华文中宋" w:hint="eastAsia"/>
                        <w:sz w:val="18"/>
                        <w:szCs w:val="18"/>
                      </w:rPr>
                      <w:t>12</w:t>
                    </w:r>
                  </w:p>
                </w:txbxContent>
              </v:textbox>
            </v:shape>
          </v:group>
        </w:pict>
      </w:r>
      <w:r>
        <w:rPr>
          <w:rFonts w:hAnsi="宋体"/>
          <w:color w:val="000000"/>
          <w:szCs w:val="21"/>
        </w:rPr>
        <w:pict>
          <v:group id="组合 33" o:spid="_x0000_s1127" style="position:absolute;left:0;text-align:left;margin-left:361.85pt;margin-top:338.95pt;width:160.5pt;height:173.65pt;z-index:251685888" coordorigin="7109,9396" coordsize="3210,3473">
            <v:shape id="文本框 24" o:spid="_x0000_s1128" type="#_x0000_t202" style="position:absolute;left:9910;top:11272;width:409;height:508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x</w:t>
                    </w:r>
                  </w:p>
                </w:txbxContent>
              </v:textbox>
            </v:shape>
            <v:shape id="文本框 26" o:spid="_x0000_s1129" type="#_x0000_t202" style="position:absolute;left:7986;top:11306;width:577;height:449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O</w:t>
                    </w:r>
                  </w:p>
                </w:txbxContent>
              </v:textbox>
            </v:shape>
            <v:shape id="文本框 27" o:spid="_x0000_s1130" type="#_x0000_t202" style="position:absolute;left:7559;top:10136;width:909;height:515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rFonts w:hint="eastAsia"/>
                        <w:i/>
                        <w:szCs w:val="21"/>
                      </w:rPr>
                      <w:t>P</w:t>
                    </w:r>
                    <w:r>
                      <w:rPr>
                        <w:rFonts w:hint="eastAsia"/>
                        <w:szCs w:val="21"/>
                      </w:rPr>
                      <w:t>(0, 4)</w:t>
                    </w:r>
                  </w:p>
                </w:txbxContent>
              </v:textbox>
            </v:shape>
            <v:shape id="文本框 28" o:spid="_x0000_s1131" type="#_x0000_t202" style="position:absolute;left:7988;top:9396;width:432;height:587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y</w:t>
                    </w:r>
                  </w:p>
                </w:txbxContent>
              </v:textbox>
            </v:shape>
            <v:shape id="直接箭头连接符 29" o:spid="_x0000_s1132" type="#_x0000_t32" style="position:absolute;left:7109;top:11391;width:3118;height:0;mso-wrap-style:square">
              <v:fill o:detectmouseclick="t"/>
              <v:stroke endarrow="block" endarrowwidth="narrow" endarrowlength="long"/>
            </v:shape>
            <v:shape id="直接箭头连接符 30" o:spid="_x0000_s1133" type="#_x0000_t32" style="position:absolute;left:6920;top:10942;width:2778;height:1;rotation:-90;mso-wrap-style:square">
              <v:fill o:detectmouseclick="t"/>
              <v:stroke endarrow="block" endarrowwidth="narrow" endarrowlength="long"/>
            </v:shape>
            <v:shape id="文本框 31" o:spid="_x0000_s1134" type="#_x0000_t202" style="position:absolute;left:7959;top:12319;width:686;height:550;mso-wrap-style:none" filled="f" stroked="f">
              <v:fill o:detectmouseclick="t"/>
              <v:textbox style="mso-fit-shape-to-text:t">
                <w:txbxContent>
                  <w:p w:rsidR="00845416" w:rsidRDefault="006F5166">
                    <w:pPr>
                      <w:pStyle w:val="DefaultParagraph"/>
                      <w:spacing w:line="312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图</w:t>
                    </w: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11</w:t>
                    </w:r>
                  </w:p>
                </w:txbxContent>
              </v:textbox>
            </v:shape>
            <v:oval id="椭圆 32" o:spid="_x0000_s1135" style="position:absolute;left:8305;top:10336;width:28;height:28;mso-wrap-style:square" fillcolor="black"/>
          </v:group>
        </w:pict>
      </w:r>
      <w:r>
        <w:pict>
          <v:group id="组合 20" o:spid="_x0000_s1136" style="position:absolute;left:0;text-align:left;margin-left:384.45pt;margin-top:60.1pt;width:135.45pt;height:148.2pt;z-index:251684864" coordorigin="9777,64398" coordsize="2586,2843">
            <v:shape id="图片 13" o:spid="_x0000_s1137" type="#_x0000_t75" style="position:absolute;left:9777;top:64398;width:2586;height:2368;mso-wrap-style:square">
              <v:fill o:detectmouseclick="t"/>
              <v:imagedata r:id="rId14" o:title=""/>
            </v:shape>
            <v:shape id="_x0000_s1138" type="#_x0000_t202" style="position:absolute;left:10663;top:66781;width:965;height:460;mso-wrap-style:square" filled="f" stroked="f">
              <v:fill o:detectmouseclick="t"/>
              <v:textbox>
                <w:txbxContent>
                  <w:p w:rsidR="00845416" w:rsidRDefault="006F5166">
                    <w:pPr>
                      <w:rPr>
                        <w:rFonts w:eastAsia="华文中宋"/>
                        <w:sz w:val="18"/>
                        <w:szCs w:val="18"/>
                      </w:rPr>
                    </w:pPr>
                    <w:r>
                      <w:rPr>
                        <w:rFonts w:eastAsia="华文中宋"/>
                        <w:sz w:val="18"/>
                        <w:szCs w:val="18"/>
                      </w:rPr>
                      <w:t>图</w:t>
                    </w:r>
                    <w:r>
                      <w:rPr>
                        <w:rFonts w:eastAsia="华文中宋" w:hint="eastAsia"/>
                        <w:sz w:val="18"/>
                        <w:szCs w:val="18"/>
                      </w:rPr>
                      <w:t>10</w:t>
                    </w:r>
                  </w:p>
                </w:txbxContent>
              </v:textbox>
            </v:shape>
          </v:group>
        </w:pict>
      </w:r>
      <w:r>
        <w:pict>
          <v:line id="直线 955" o:spid="_x0000_s1139" style="position:absolute;left:0;text-align:left;z-index:251678720;mso-wrap-style:square" from="25pt,321.35pt" to="523.9pt,321.35pt"/>
        </w:pict>
      </w:r>
      <w:r>
        <w:pict>
          <v:group id="组合 401" o:spid="_x0000_s1140" style="position:absolute;left:0;text-align:left;margin-left:9.55pt;margin-top:7.9pt;width:531pt;height:721.95pt;z-index:251677696" coordsize="9516,14439">
            <v:roundrect id="自选图形 402" o:spid="_x0000_s1141" style="position:absolute;width:9516;height:14439;mso-wrap-style:square" arcsize="3049f" filled="f">
              <v:textbox>
                <w:txbxContent>
                  <w:p w:rsidR="00845416" w:rsidRDefault="006F5166">
                    <w:pPr>
                      <w:ind w:firstLineChars="700" w:firstLine="1470"/>
                      <w:rPr>
                        <w:rFonts w:ascii="黑体" w:eastAsia="黑体"/>
                      </w:rPr>
                    </w:pPr>
                    <w:r>
                      <w:rPr>
                        <w:rFonts w:ascii="黑体" w:eastAsia="黑体" w:hint="eastAsia"/>
                      </w:rPr>
                      <w:t>请在黑色矩形边框内答题，超出黑色矩形边框的答题一律无效</w:t>
                    </w: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  <w:sz w:val="24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  <w:sz w:val="24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  <w:sz w:val="24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  <w:p w:rsidR="00845416" w:rsidRDefault="006F5166">
                    <w:pPr>
                      <w:ind w:firstLineChars="550" w:firstLine="1155"/>
                      <w:rPr>
                        <w:rFonts w:ascii="黑体" w:eastAsia="黑体"/>
                      </w:rPr>
                    </w:pPr>
                    <w:r>
                      <w:rPr>
                        <w:rFonts w:ascii="黑体" w:eastAsia="黑体" w:hint="eastAsia"/>
                      </w:rPr>
                      <w:t>请在黑色矩形边框内答题，超出黑色矩形边框的答题一律无效</w:t>
                    </w:r>
                  </w:p>
                  <w:p w:rsidR="00845416" w:rsidRDefault="00845416">
                    <w:pPr>
                      <w:rPr>
                        <w:rFonts w:ascii="黑体" w:eastAsia="黑体"/>
                      </w:rPr>
                    </w:pPr>
                  </w:p>
                </w:txbxContent>
              </v:textbox>
            </v:roundrect>
            <v:rect id="矩形 403" o:spid="_x0000_s1142" style="position:absolute;left:271;top:642;width:8959;height:13281;mso-wrap-style:square">
              <v:textbox>
                <w:txbxContent>
                  <w:p w:rsidR="00845416" w:rsidRDefault="006F5166">
                    <w:pPr>
                      <w:rPr>
                        <w:rFonts w:eastAsia="黑体"/>
                      </w:rPr>
                    </w:pPr>
                    <w:r>
                      <w:rPr>
                        <w:rFonts w:eastAsia="黑体"/>
                        <w:b/>
                      </w:rPr>
                      <w:t>23</w:t>
                    </w:r>
                    <w:r>
                      <w:rPr>
                        <w:b/>
                        <w:bCs/>
                        <w:szCs w:val="21"/>
                      </w:rPr>
                      <w:t>．</w:t>
                    </w:r>
                    <w:r>
                      <w:rPr>
                        <w:rFonts w:eastAsia="黑体"/>
                        <w:b/>
                      </w:rPr>
                      <w:t>证明</w:t>
                    </w:r>
                    <w:r>
                      <w:rPr>
                        <w:b/>
                      </w:rPr>
                      <w:t>：</w:t>
                    </w:r>
                    <w:r>
                      <w:rPr>
                        <w:rFonts w:ascii="宋体" w:hAnsi="宋体" w:cs="宋体" w:hint="eastAsia"/>
                      </w:rPr>
                      <w:t>（</w:t>
                    </w:r>
                    <w:r>
                      <w:t>1</w:t>
                    </w:r>
                    <w:r>
                      <w:rPr>
                        <w:rFonts w:ascii="宋体" w:hAnsi="宋体" w:cs="宋体" w:hint="eastAsia"/>
                      </w:rPr>
                      <w:t>）</w:t>
                    </w: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6F5166">
                    <w:pPr>
                      <w:rPr>
                        <w:rFonts w:ascii="宋体" w:hAnsi="宋体" w:cs="宋体"/>
                        <w:szCs w:val="21"/>
                      </w:rPr>
                    </w:pPr>
                    <w:r>
                      <w:rPr>
                        <w:rFonts w:ascii="宋体" w:hAnsi="宋体" w:cs="宋体" w:hint="eastAsia"/>
                        <w:szCs w:val="21"/>
                      </w:rPr>
                      <w:t>（</w:t>
                    </w:r>
                    <w:r>
                      <w:rPr>
                        <w:szCs w:val="21"/>
                      </w:rPr>
                      <w:t>2</w:t>
                    </w:r>
                    <w:r>
                      <w:rPr>
                        <w:rFonts w:ascii="宋体" w:hAnsi="宋体" w:cs="宋体" w:hint="eastAsia"/>
                        <w:szCs w:val="21"/>
                      </w:rPr>
                      <w:t>）</w:t>
                    </w: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6F5166">
                    <w:pPr>
                      <w:rPr>
                        <w:rFonts w:eastAsia="黑体"/>
                      </w:rPr>
                    </w:pPr>
                    <w:r>
                      <w:rPr>
                        <w:b/>
                      </w:rPr>
                      <w:t>24</w:t>
                    </w:r>
                    <w:r>
                      <w:rPr>
                        <w:b/>
                        <w:bCs/>
                        <w:szCs w:val="21"/>
                      </w:rPr>
                      <w:t>．</w:t>
                    </w:r>
                    <w:r>
                      <w:rPr>
                        <w:b/>
                      </w:rPr>
                      <w:t>解：</w:t>
                    </w:r>
                    <w:r>
                      <w:rPr>
                        <w:rFonts w:ascii="宋体" w:hAnsi="宋体" w:cs="宋体" w:hint="eastAsia"/>
                      </w:rPr>
                      <w:t>（</w:t>
                    </w:r>
                    <w:r>
                      <w:t>1</w:t>
                    </w:r>
                    <w:r>
                      <w:rPr>
                        <w:rFonts w:ascii="宋体" w:hAnsi="宋体" w:cs="宋体" w:hint="eastAsia"/>
                      </w:rPr>
                      <w:t>）</w:t>
                    </w: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szCs w:val="21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6F5166">
                    <w:pPr>
                      <w:rPr>
                        <w:rFonts w:ascii="宋体" w:hAnsi="宋体" w:cs="宋体"/>
                        <w:szCs w:val="21"/>
                      </w:rPr>
                    </w:pPr>
                    <w:r>
                      <w:rPr>
                        <w:rFonts w:ascii="宋体" w:hAnsi="宋体" w:cs="宋体" w:hint="eastAsia"/>
                        <w:szCs w:val="21"/>
                      </w:rPr>
                      <w:t>（</w:t>
                    </w:r>
                    <w:r>
                      <w:rPr>
                        <w:szCs w:val="21"/>
                      </w:rPr>
                      <w:t>2</w:t>
                    </w:r>
                    <w:r>
                      <w:rPr>
                        <w:rFonts w:ascii="宋体" w:hAnsi="宋体" w:cs="宋体" w:hint="eastAsia"/>
                        <w:szCs w:val="21"/>
                      </w:rPr>
                      <w:t>）</w:t>
                    </w: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</w:rPr>
                    </w:pPr>
                  </w:p>
                  <w:p w:rsidR="00845416" w:rsidRDefault="00845416">
                    <w:pPr>
                      <w:jc w:val="right"/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jc w:val="right"/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jc w:val="right"/>
                      <w:rPr>
                        <w:rFonts w:eastAsia="黑体"/>
                        <w:b/>
                      </w:rPr>
                    </w:pPr>
                  </w:p>
                  <w:p w:rsidR="00845416" w:rsidRDefault="006F5166">
                    <w:pPr>
                      <w:jc w:val="right"/>
                      <w:rPr>
                        <w:rFonts w:ascii="宋体" w:hAnsi="宋体" w:cs="宋体"/>
                        <w:szCs w:val="21"/>
                      </w:rPr>
                    </w:pPr>
                    <w:r>
                      <w:rPr>
                        <w:rFonts w:ascii="宋体" w:hAnsi="宋体" w:cs="宋体" w:hint="eastAsia"/>
                        <w:szCs w:val="21"/>
                      </w:rPr>
                      <w:t xml:space="preserve">                                          </w:t>
                    </w: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6F5166">
                    <w:pPr>
                      <w:rPr>
                        <w:rFonts w:ascii="宋体" w:hAnsi="宋体" w:cs="宋体"/>
                        <w:szCs w:val="21"/>
                      </w:rPr>
                    </w:pPr>
                    <w:r>
                      <w:rPr>
                        <w:rFonts w:ascii="宋体" w:hAnsi="宋体" w:cs="宋体" w:hint="eastAsia"/>
                        <w:szCs w:val="21"/>
                      </w:rPr>
                      <w:t>（</w:t>
                    </w:r>
                    <w:r>
                      <w:rPr>
                        <w:szCs w:val="21"/>
                      </w:rPr>
                      <w:t>3</w:t>
                    </w:r>
                    <w:r>
                      <w:rPr>
                        <w:rFonts w:ascii="宋体" w:hAnsi="宋体" w:cs="宋体" w:hint="eastAsia"/>
                        <w:szCs w:val="21"/>
                      </w:rPr>
                      <w:t>）</w:t>
                    </w: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845416">
                    <w:pPr>
                      <w:rPr>
                        <w:rFonts w:eastAsia="黑体"/>
                        <w:b/>
                      </w:rPr>
                    </w:pPr>
                  </w:p>
                  <w:p w:rsidR="00845416" w:rsidRDefault="006F5166">
                    <w:pPr>
                      <w:rPr>
                        <w:rFonts w:eastAsia="黑体"/>
                        <w:b/>
                      </w:rPr>
                    </w:pPr>
                    <w:r>
                      <w:rPr>
                        <w:rFonts w:eastAsia="黑体" w:hint="eastAsia"/>
                        <w:b/>
                      </w:rPr>
                      <w:t xml:space="preserve">                                                </w:t>
                    </w:r>
                  </w:p>
                </w:txbxContent>
              </v:textbox>
            </v:rect>
          </v:group>
        </w:pict>
      </w:r>
      <w:r>
        <w:pict>
          <v:group id="组合 31" o:spid="_x0000_s1143" style="position:absolute;left:0;text-align:left;margin-left:367.2pt;margin-top:62.85pt;width:137.7pt;height:153.4pt;z-index:251676672" coordorigin="4881,72645" coordsize="2754,3068">
            <v:shape id="文本框 166" o:spid="_x0000_s1144" type="#_x0000_t202" style="position:absolute;left:5612;top:75039;width:1112;height:674;mso-wrap-style:square" filled="f" stroked="f" strokeweight=".5pt">
              <v:fill o:detectmouseclick="t"/>
              <v:textbox>
                <w:txbxContent>
                  <w:p w:rsidR="00845416" w:rsidRDefault="006F5166">
                    <w:r>
                      <w:rPr>
                        <w:rFonts w:hint="eastAsia"/>
                      </w:rPr>
                      <w:t>（图</w:t>
                    </w:r>
                    <w:r>
                      <w:rPr>
                        <w:rFonts w:hint="eastAsia"/>
                      </w:rPr>
                      <w:t>8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  <v:shape id="图片 76" o:spid="_x0000_s1145" type="#_x0000_t75" style="position:absolute;left:4881;top:72645;width:2755;height:2454;mso-wrap-style:square">
              <v:fill o:detectmouseclick="t"/>
              <v:imagedata r:id="rId15" o:title=""/>
            </v:shape>
          </v:group>
        </w:pict>
      </w:r>
      <w:r>
        <w:pict>
          <v:line id="直线 534" o:spid="_x0000_s1146" style="position:absolute;left:0;text-align:left;z-index:251672576;mso-wrap-style:square" from="24.5pt,305.35pt" to="523.4pt,305.35pt"/>
        </w:pict>
      </w:r>
      <w:r>
        <w:pict>
          <v:shape id="文本框 576" o:spid="_x0000_s1147" type="#_x0000_t202" style="position:absolute;left:0;text-align:left;margin-left:286.5pt;margin-top:519.55pt;width:36pt;height:20.45pt;z-index:251675648;mso-wrap-style:square" filled="f" stroked="f">
            <v:textbox>
              <w:txbxContent>
                <w:p w:rsidR="00845416" w:rsidRDefault="006F5166">
                  <w:r>
                    <w:rPr>
                      <w:rFonts w:eastAsia="黑体" w:hint="eastAsia"/>
                      <w:b/>
                    </w:rPr>
                    <w:t xml:space="preserve"> </w:t>
                  </w:r>
                  <w:r w:rsidR="004A7AB8">
                    <w:rPr>
                      <w:rFonts w:eastAsia="黑体"/>
                      <w:b/>
                    </w:rPr>
                    <w:pict>
                      <v:shape id="图片 5" o:spid="_x0000_i1029" type="#_x0000_t75" style="width:125.6pt;height:110.5pt;mso-wrap-style:square;mso-position-horizontal-relative:page;mso-position-vertical-relative:page">
                        <v:imagedata r:id="rId16" o:title=""/>
                      </v:shape>
                    </w:pict>
                  </w:r>
                </w:p>
              </w:txbxContent>
            </v:textbox>
          </v:shape>
        </w:pict>
      </w:r>
      <w:r>
        <w:pict>
          <v:rect id="矩形 372" o:spid="_x0000_s1149" style="position:absolute;left:0;text-align:left;margin-left:610.75pt;margin-top:41.4pt;width:489.6pt;height:663.25pt;z-index:251669504;mso-wrap-style:square">
            <v:textbox>
              <w:txbxContent>
                <w:p w:rsidR="00845416" w:rsidRDefault="006F5166">
                  <w:pPr>
                    <w:rPr>
                      <w:rFonts w:eastAsia="黑体"/>
                    </w:rPr>
                  </w:pPr>
                  <w:r>
                    <w:rPr>
                      <w:rFonts w:eastAsia="黑体"/>
                      <w:b/>
                    </w:rPr>
                    <w:t>2</w:t>
                  </w:r>
                  <w:r>
                    <w:rPr>
                      <w:rFonts w:eastAsia="黑体" w:hint="eastAsia"/>
                      <w:b/>
                    </w:rPr>
                    <w:t>5</w:t>
                  </w:r>
                  <w:r>
                    <w:rPr>
                      <w:b/>
                      <w:bCs/>
                      <w:szCs w:val="21"/>
                    </w:rPr>
                    <w:t>．</w:t>
                  </w:r>
                  <w:r>
                    <w:rPr>
                      <w:rFonts w:ascii="宋体" w:hAnsi="宋体"/>
                      <w:b/>
                    </w:rPr>
                    <w:t>解</w:t>
                  </w:r>
                  <w:r>
                    <w:rPr>
                      <w:rFonts w:eastAsia="黑体" w:hint="eastAsia"/>
                      <w:b/>
                    </w:rPr>
                    <w:t>：</w:t>
                  </w:r>
                  <w:r>
                    <w:rPr>
                      <w:rFonts w:ascii="宋体" w:hAnsi="宋体" w:cs="宋体" w:hint="eastAsia"/>
                    </w:rPr>
                    <w:t>（</w:t>
                  </w:r>
                  <w:r>
                    <w:t>1</w:t>
                  </w:r>
                  <w:r>
                    <w:rPr>
                      <w:rFonts w:ascii="宋体" w:hAnsi="宋体" w:cs="宋体" w:hint="eastAsia"/>
                    </w:rPr>
                    <w:t>）</w:t>
                  </w:r>
                </w:p>
                <w:p w:rsidR="00845416" w:rsidRDefault="00845416">
                  <w:pPr>
                    <w:rPr>
                      <w:rFonts w:hAnsi="宋体"/>
                      <w:szCs w:val="21"/>
                    </w:rPr>
                  </w:pPr>
                </w:p>
                <w:p w:rsidR="00845416" w:rsidRDefault="006F5166">
                  <w:pPr>
                    <w:rPr>
                      <w:rFonts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①</w:t>
                  </w:r>
                </w:p>
                <w:p w:rsidR="00845416" w:rsidRDefault="00845416">
                  <w:pPr>
                    <w:rPr>
                      <w:rFonts w:hAnsi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hAnsi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/>
                    </w:rPr>
                  </w:pPr>
                </w:p>
                <w:p w:rsidR="00845416" w:rsidRDefault="00845416">
                  <w:pPr>
                    <w:rPr>
                      <w:rFonts w:ascii="宋体" w:hAnsi="宋体"/>
                    </w:rPr>
                  </w:pPr>
                </w:p>
                <w:p w:rsidR="00845416" w:rsidRDefault="00845416">
                  <w:pPr>
                    <w:rPr>
                      <w:rFonts w:ascii="宋体" w:hAnsi="宋体"/>
                    </w:rPr>
                  </w:pPr>
                </w:p>
                <w:p w:rsidR="00845416" w:rsidRDefault="00845416">
                  <w:pPr>
                    <w:rPr>
                      <w:rFonts w:ascii="宋体" w:hAnsi="宋体"/>
                    </w:rPr>
                  </w:pPr>
                </w:p>
                <w:p w:rsidR="00845416" w:rsidRDefault="00845416">
                  <w:pPr>
                    <w:rPr>
                      <w:rFonts w:ascii="宋体" w:hAnsi="宋体"/>
                    </w:rPr>
                  </w:pPr>
                </w:p>
                <w:p w:rsidR="00845416" w:rsidRDefault="00845416">
                  <w:pPr>
                    <w:rPr>
                      <w:rFonts w:ascii="宋体" w:hAnsi="宋体"/>
                    </w:rPr>
                  </w:pPr>
                </w:p>
                <w:p w:rsidR="00845416" w:rsidRDefault="006F5166">
                  <w:pPr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②</w:t>
                  </w: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845416">
                  <w:pPr>
                    <w:rPr>
                      <w:rFonts w:ascii="宋体" w:hAnsi="宋体" w:cs="宋体"/>
                      <w:szCs w:val="21"/>
                    </w:rPr>
                  </w:pPr>
                </w:p>
                <w:p w:rsidR="00845416" w:rsidRDefault="006F5166">
                  <w:pPr>
                    <w:rPr>
                      <w:rFonts w:ascii="Calibri" w:eastAsia="黑体" w:hAnsi="Calibri" w:cs="Calibri"/>
                      <w:b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（</w:t>
                  </w:r>
                  <w:r>
                    <w:rPr>
                      <w:szCs w:val="21"/>
                    </w:rPr>
                    <w:t>2</w:t>
                  </w:r>
                  <w:r>
                    <w:rPr>
                      <w:rFonts w:ascii="宋体" w:hAnsi="宋体" w:cs="宋体" w:hint="eastAsia"/>
                      <w:szCs w:val="21"/>
                    </w:rPr>
                    <w:t>）</w:t>
                  </w:r>
                </w:p>
                <w:p w:rsidR="00845416" w:rsidRDefault="00845416">
                  <w:pPr>
                    <w:ind w:firstLineChars="100" w:firstLine="211"/>
                    <w:rPr>
                      <w:rFonts w:ascii="Calibri" w:eastAsia="黑体" w:hAnsi="Calibri" w:cs="Calibri"/>
                      <w:b/>
                    </w:rPr>
                  </w:pPr>
                </w:p>
                <w:p w:rsidR="00845416" w:rsidRDefault="00845416">
                  <w:pPr>
                    <w:ind w:firstLineChars="100" w:firstLine="211"/>
                    <w:rPr>
                      <w:rFonts w:ascii="Calibri" w:eastAsia="黑体" w:hAnsi="Calibri" w:cs="Calibri"/>
                      <w:b/>
                    </w:rPr>
                  </w:pPr>
                </w:p>
                <w:p w:rsidR="00845416" w:rsidRDefault="00845416">
                  <w:pPr>
                    <w:ind w:firstLineChars="100" w:firstLine="211"/>
                    <w:rPr>
                      <w:rFonts w:ascii="Calibri" w:eastAsia="黑体" w:hAnsi="Calibri" w:cs="Calibri"/>
                      <w:b/>
                    </w:rPr>
                  </w:pPr>
                </w:p>
                <w:p w:rsidR="00845416" w:rsidRDefault="00845416">
                  <w:pPr>
                    <w:ind w:firstLineChars="100" w:firstLine="211"/>
                    <w:rPr>
                      <w:rFonts w:ascii="Calibri" w:eastAsia="黑体" w:hAnsi="Calibri" w:cs="Calibri"/>
                      <w:b/>
                    </w:rPr>
                  </w:pPr>
                </w:p>
                <w:p w:rsidR="00845416" w:rsidRDefault="00845416">
                  <w:pPr>
                    <w:ind w:firstLineChars="100" w:firstLine="211"/>
                    <w:rPr>
                      <w:rFonts w:ascii="Calibri" w:eastAsia="黑体" w:hAnsi="Calibri" w:cs="Calibri"/>
                      <w:b/>
                    </w:rPr>
                  </w:pPr>
                </w:p>
                <w:p w:rsidR="00845416" w:rsidRDefault="00845416">
                  <w:pPr>
                    <w:ind w:firstLineChars="100" w:firstLine="211"/>
                    <w:rPr>
                      <w:rFonts w:ascii="Calibri" w:eastAsia="黑体" w:hAnsi="Calibri" w:cs="Calibri"/>
                      <w:b/>
                    </w:rPr>
                  </w:pPr>
                </w:p>
                <w:p w:rsidR="00845416" w:rsidRDefault="00845416">
                  <w:pPr>
                    <w:ind w:firstLineChars="100" w:firstLine="211"/>
                    <w:rPr>
                      <w:rFonts w:ascii="Calibri" w:eastAsia="黑体" w:hAnsi="Calibri" w:cs="Calibri"/>
                      <w:b/>
                    </w:rPr>
                  </w:pPr>
                </w:p>
                <w:p w:rsidR="00845416" w:rsidRDefault="00845416">
                  <w:pPr>
                    <w:ind w:firstLineChars="100" w:firstLine="211"/>
                    <w:rPr>
                      <w:rFonts w:ascii="Calibri" w:eastAsia="黑体" w:hAnsi="Calibri" w:cs="Calibri"/>
                      <w:b/>
                    </w:rPr>
                  </w:pPr>
                </w:p>
                <w:p w:rsidR="00845416" w:rsidRDefault="00845416">
                  <w:pPr>
                    <w:ind w:firstLineChars="100" w:firstLine="211"/>
                    <w:rPr>
                      <w:rFonts w:eastAsia="黑体"/>
                      <w:b/>
                    </w:rPr>
                  </w:pPr>
                </w:p>
                <w:p w:rsidR="00845416" w:rsidRDefault="00845416">
                  <w:pPr>
                    <w:ind w:firstLineChars="3400" w:firstLine="7140"/>
                    <w:rPr>
                      <w:bCs/>
                    </w:rPr>
                  </w:pPr>
                </w:p>
              </w:txbxContent>
            </v:textbox>
          </v:rect>
        </w:pict>
      </w:r>
      <w:r>
        <w:pict>
          <v:roundrect id="自选图形 400" o:spid="_x0000_s1150" style="position:absolute;left:0;text-align:left;margin-left:594pt;margin-top:9.55pt;width:531pt;height:721.05pt;z-index:251668480;mso-wrap-style:square" arcsize="3049f" filled="f">
            <v:textbox>
              <w:txbxContent>
                <w:p w:rsidR="00845416" w:rsidRDefault="006F5166">
                  <w:pPr>
                    <w:ind w:firstLineChars="700" w:firstLine="1470"/>
                    <w:rPr>
                      <w:rFonts w:ascii="黑体" w:eastAsia="黑体"/>
                    </w:rPr>
                  </w:pPr>
                  <w:r>
                    <w:rPr>
                      <w:rFonts w:ascii="黑体" w:eastAsia="黑体" w:hint="eastAsia"/>
                    </w:rPr>
                    <w:t>请在黑色矩形边框内答题，超出黑色矩形边框的答题一律无效</w:t>
                  </w: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  <w:p w:rsidR="00845416" w:rsidRDefault="006F5166">
                  <w:pPr>
                    <w:ind w:firstLineChars="700" w:firstLine="1470"/>
                    <w:rPr>
                      <w:rFonts w:ascii="黑体" w:eastAsia="黑体"/>
                    </w:rPr>
                  </w:pPr>
                  <w:r>
                    <w:rPr>
                      <w:rFonts w:ascii="黑体" w:eastAsia="黑体" w:hint="eastAsia"/>
                    </w:rPr>
                    <w:t>请在黑色矩形边框内答题，超出黑色矩形边框的答题一律无效</w:t>
                  </w:r>
                </w:p>
                <w:p w:rsidR="00845416" w:rsidRDefault="00845416">
                  <w:pPr>
                    <w:rPr>
                      <w:rFonts w:ascii="黑体" w:eastAsia="黑体"/>
                    </w:rPr>
                  </w:pPr>
                </w:p>
              </w:txbxContent>
            </v:textbox>
          </v:roundrect>
        </w:pict>
      </w:r>
      <w:r>
        <w:pict>
          <v:rect id="矩形 404" o:spid="_x0000_s1151" style="position:absolute;left:0;text-align:left;margin-left:564.8pt;margin-top:116.65pt;width:3.4pt;height:595.5pt;z-index:251667456;mso-wrap-style:square" fillcolor="black"/>
        </w:pict>
      </w:r>
      <w:r>
        <w:pict>
          <v:shape id="文本框 405" o:spid="_x0000_s1152" type="#_x0000_t202" style="position:absolute;left:0;text-align:left;margin-left:542.05pt;margin-top:226.15pt;width:17.15pt;height:450pt;z-index:251666432;mso-wrap-style:square" filled="f" stroked="f">
            <v:textbox style="layout-flow:vertical-ideographic" inset="0,0,0,0">
              <w:txbxContent>
                <w:p w:rsidR="00845416" w:rsidRDefault="006F5166">
                  <w:r>
                    <w:rPr>
                      <w:rFonts w:ascii="黑体" w:eastAsia="黑体" w:hint="eastAsia"/>
                    </w:rPr>
                    <w:t>请在黑色矩形边框内答题，超出黑色矩形边框的答题一律无效</w:t>
                  </w:r>
                </w:p>
              </w:txbxContent>
            </v:textbox>
          </v:shape>
        </w:pict>
      </w:r>
      <w:r>
        <w:pict>
          <v:shape id="文本框 406" o:spid="_x0000_s1153" type="#_x0000_t202" style="position:absolute;left:0;text-align:left;margin-left:894.45pt;margin-top:54.1pt;width:191.8pt;height:134.25pt;z-index:251665408;mso-wrap-style:square" filled="f" stroked="f">
            <v:textbox>
              <w:txbxContent>
                <w:p w:rsidR="00845416" w:rsidRDefault="004A7AB8">
                  <w:r>
                    <w:pict>
                      <v:shape id="图片 6" o:spid="_x0000_i1031" type="#_x0000_t75" style="width:159.9pt;height:117.2pt;mso-wrap-style:square;mso-position-horizontal-relative:page;mso-position-vertical-relative:page">
                        <v:imagedata r:id="rId17" o:title=""/>
                      </v:shape>
                    </w:pict>
                  </w:r>
                </w:p>
              </w:txbxContent>
            </v:textbox>
          </v:shape>
        </w:pict>
      </w:r>
      <w:r>
        <w:pict>
          <v:shape id="文本框 407" o:spid="_x0000_s1155" type="#_x0000_t202" style="position:absolute;left:0;text-align:left;margin-left:542.7pt;margin-top:9.4pt;width:48.4pt;height:101.55pt;z-index:251664384;mso-wrap-style:square" filled="f" stroked="f">
            <v:textbox style="layout-flow:vertical-ideographic">
              <w:txbxContent>
                <w:p w:rsidR="00845416" w:rsidRDefault="006F5166">
                  <w:pPr>
                    <w:rPr>
                      <w:rFonts w:ascii="黑体" w:eastAsia="黑体"/>
                    </w:rPr>
                  </w:pPr>
                  <w:r>
                    <w:rPr>
                      <w:rFonts w:ascii="黑体" w:eastAsia="黑体" w:hint="eastAsia"/>
                      <w:sz w:val="44"/>
                      <w:szCs w:val="44"/>
                    </w:rPr>
                    <w:t xml:space="preserve">不许折叠              </w:t>
                  </w:r>
                </w:p>
                <w:p w:rsidR="00845416" w:rsidRDefault="00845416">
                  <w:pPr>
                    <w:rPr>
                      <w:rFonts w:ascii="黑体" w:eastAsia="黑体"/>
                      <w:szCs w:val="21"/>
                    </w:rPr>
                  </w:pPr>
                </w:p>
              </w:txbxContent>
            </v:textbox>
          </v:shape>
        </w:pict>
      </w:r>
    </w:p>
    <w:sectPr w:rsidR="00845416">
      <w:headerReference w:type="default" r:id="rId18"/>
      <w:footerReference w:type="default" r:id="rId19"/>
      <w:pgSz w:w="23814" w:h="16840" w:orient="landscape"/>
      <w:pgMar w:top="794" w:right="567" w:bottom="794" w:left="567" w:header="851" w:footer="992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F5166" w:rsidRDefault="006F5166">
      <w:r>
        <w:separator/>
      </w:r>
    </w:p>
  </w:endnote>
  <w:endnote w:type="continuationSeparator" w:id="0">
    <w:p w:rsidR="006F5166" w:rsidRDefault="006F5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151FC" w:rsidRDefault="004A7AB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 w:rsidR="006F5166"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F5166" w:rsidRDefault="006F5166">
      <w:r>
        <w:separator/>
      </w:r>
    </w:p>
  </w:footnote>
  <w:footnote w:type="continuationSeparator" w:id="0">
    <w:p w:rsidR="006F5166" w:rsidRDefault="006F5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45416" w:rsidRDefault="00845416">
    <w:pPr>
      <w:pStyle w:val="a4"/>
      <w:pBdr>
        <w:bottom w:val="none" w:sz="0" w:space="0" w:color="auto"/>
      </w:pBdr>
    </w:pPr>
  </w:p>
  <w:p w:rsidR="004151FC" w:rsidRDefault="004A7AB8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2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Y2JmZDcxZThmM2Y2MWRmZTQyMjhjMTk0MjlkZTIxM2IifQ=="/>
  </w:docVars>
  <w:rsids>
    <w:rsidRoot w:val="00172A27"/>
    <w:rsid w:val="00001EDE"/>
    <w:rsid w:val="00011C16"/>
    <w:rsid w:val="00020B49"/>
    <w:rsid w:val="000340C1"/>
    <w:rsid w:val="00043DFA"/>
    <w:rsid w:val="0006242D"/>
    <w:rsid w:val="000836A1"/>
    <w:rsid w:val="000874DC"/>
    <w:rsid w:val="000B61EC"/>
    <w:rsid w:val="000C4B2C"/>
    <w:rsid w:val="000C6D02"/>
    <w:rsid w:val="000D0CD2"/>
    <w:rsid w:val="000E75C3"/>
    <w:rsid w:val="0010358F"/>
    <w:rsid w:val="00104D31"/>
    <w:rsid w:val="001075D7"/>
    <w:rsid w:val="00110188"/>
    <w:rsid w:val="00142F41"/>
    <w:rsid w:val="00172A27"/>
    <w:rsid w:val="001754A6"/>
    <w:rsid w:val="001D0FE3"/>
    <w:rsid w:val="001E2988"/>
    <w:rsid w:val="001F6FAD"/>
    <w:rsid w:val="002007AD"/>
    <w:rsid w:val="00230A08"/>
    <w:rsid w:val="00233CE4"/>
    <w:rsid w:val="00245594"/>
    <w:rsid w:val="00275FBE"/>
    <w:rsid w:val="002A73F2"/>
    <w:rsid w:val="002B05AC"/>
    <w:rsid w:val="002D1E6B"/>
    <w:rsid w:val="002D55F5"/>
    <w:rsid w:val="002E2652"/>
    <w:rsid w:val="00311930"/>
    <w:rsid w:val="00331108"/>
    <w:rsid w:val="003324EE"/>
    <w:rsid w:val="003367AD"/>
    <w:rsid w:val="0035001E"/>
    <w:rsid w:val="00362B12"/>
    <w:rsid w:val="003654C8"/>
    <w:rsid w:val="00394D3B"/>
    <w:rsid w:val="003C657E"/>
    <w:rsid w:val="003E43B6"/>
    <w:rsid w:val="00400B82"/>
    <w:rsid w:val="004103E0"/>
    <w:rsid w:val="004151FC"/>
    <w:rsid w:val="0044598F"/>
    <w:rsid w:val="00496337"/>
    <w:rsid w:val="00496B0A"/>
    <w:rsid w:val="004A198E"/>
    <w:rsid w:val="004A4598"/>
    <w:rsid w:val="004A7AB8"/>
    <w:rsid w:val="004C0B52"/>
    <w:rsid w:val="004F60CB"/>
    <w:rsid w:val="005157E8"/>
    <w:rsid w:val="00536364"/>
    <w:rsid w:val="0053750D"/>
    <w:rsid w:val="00546E4A"/>
    <w:rsid w:val="00550DCF"/>
    <w:rsid w:val="00555026"/>
    <w:rsid w:val="005C5869"/>
    <w:rsid w:val="006111DA"/>
    <w:rsid w:val="00615010"/>
    <w:rsid w:val="006338EF"/>
    <w:rsid w:val="00671062"/>
    <w:rsid w:val="00682C29"/>
    <w:rsid w:val="0069381D"/>
    <w:rsid w:val="006B5111"/>
    <w:rsid w:val="006E038B"/>
    <w:rsid w:val="006E6187"/>
    <w:rsid w:val="006F5166"/>
    <w:rsid w:val="007008D9"/>
    <w:rsid w:val="007121FB"/>
    <w:rsid w:val="007263E5"/>
    <w:rsid w:val="00727B4C"/>
    <w:rsid w:val="00767943"/>
    <w:rsid w:val="00782CFB"/>
    <w:rsid w:val="007B56C7"/>
    <w:rsid w:val="007E4467"/>
    <w:rsid w:val="00803873"/>
    <w:rsid w:val="00845416"/>
    <w:rsid w:val="0085706A"/>
    <w:rsid w:val="008701AE"/>
    <w:rsid w:val="00896208"/>
    <w:rsid w:val="008A12FC"/>
    <w:rsid w:val="008D782A"/>
    <w:rsid w:val="008E3D1A"/>
    <w:rsid w:val="008E52B9"/>
    <w:rsid w:val="00902E2F"/>
    <w:rsid w:val="0090403F"/>
    <w:rsid w:val="00915753"/>
    <w:rsid w:val="0092750E"/>
    <w:rsid w:val="00930194"/>
    <w:rsid w:val="00953881"/>
    <w:rsid w:val="0096155C"/>
    <w:rsid w:val="00961D3E"/>
    <w:rsid w:val="00982656"/>
    <w:rsid w:val="009C321D"/>
    <w:rsid w:val="00A13C7E"/>
    <w:rsid w:val="00A5597A"/>
    <w:rsid w:val="00A71198"/>
    <w:rsid w:val="00A72D4A"/>
    <w:rsid w:val="00A76114"/>
    <w:rsid w:val="00A936A4"/>
    <w:rsid w:val="00AA57ED"/>
    <w:rsid w:val="00B42678"/>
    <w:rsid w:val="00B5309C"/>
    <w:rsid w:val="00B555EF"/>
    <w:rsid w:val="00B67FF2"/>
    <w:rsid w:val="00B71E08"/>
    <w:rsid w:val="00B93798"/>
    <w:rsid w:val="00BA032B"/>
    <w:rsid w:val="00BA1997"/>
    <w:rsid w:val="00BB1E4A"/>
    <w:rsid w:val="00BB53B2"/>
    <w:rsid w:val="00BE0906"/>
    <w:rsid w:val="00BE2A1D"/>
    <w:rsid w:val="00BF7BE0"/>
    <w:rsid w:val="00C00CCE"/>
    <w:rsid w:val="00C02FC6"/>
    <w:rsid w:val="00C0553A"/>
    <w:rsid w:val="00C12909"/>
    <w:rsid w:val="00C14C37"/>
    <w:rsid w:val="00C17431"/>
    <w:rsid w:val="00C207CE"/>
    <w:rsid w:val="00C226F0"/>
    <w:rsid w:val="00C42887"/>
    <w:rsid w:val="00C44654"/>
    <w:rsid w:val="00C7277F"/>
    <w:rsid w:val="00C83A69"/>
    <w:rsid w:val="00C963AF"/>
    <w:rsid w:val="00CF2D52"/>
    <w:rsid w:val="00D14A11"/>
    <w:rsid w:val="00D20532"/>
    <w:rsid w:val="00D26D2D"/>
    <w:rsid w:val="00D45462"/>
    <w:rsid w:val="00D602B3"/>
    <w:rsid w:val="00D66B3C"/>
    <w:rsid w:val="00DD4F6E"/>
    <w:rsid w:val="00DF5D3F"/>
    <w:rsid w:val="00E060B1"/>
    <w:rsid w:val="00E244FF"/>
    <w:rsid w:val="00E96F1D"/>
    <w:rsid w:val="00ED4559"/>
    <w:rsid w:val="00ED4B97"/>
    <w:rsid w:val="00ED6BA6"/>
    <w:rsid w:val="00EE0E53"/>
    <w:rsid w:val="00F13674"/>
    <w:rsid w:val="00F56A92"/>
    <w:rsid w:val="00F62A6A"/>
    <w:rsid w:val="00F800BD"/>
    <w:rsid w:val="00F95703"/>
    <w:rsid w:val="00FB00B7"/>
    <w:rsid w:val="00FC145D"/>
    <w:rsid w:val="00FE3215"/>
    <w:rsid w:val="00FF2CC9"/>
    <w:rsid w:val="06F75539"/>
    <w:rsid w:val="0C4246A2"/>
    <w:rsid w:val="0D2A1D10"/>
    <w:rsid w:val="0D8E229F"/>
    <w:rsid w:val="100B5E29"/>
    <w:rsid w:val="16184DFC"/>
    <w:rsid w:val="1659723B"/>
    <w:rsid w:val="169F6D40"/>
    <w:rsid w:val="18A84B5D"/>
    <w:rsid w:val="1AB772D9"/>
    <w:rsid w:val="1BBE5118"/>
    <w:rsid w:val="1E761259"/>
    <w:rsid w:val="237D6BE6"/>
    <w:rsid w:val="239006C7"/>
    <w:rsid w:val="25613F58"/>
    <w:rsid w:val="28706D19"/>
    <w:rsid w:val="29800202"/>
    <w:rsid w:val="31097D0B"/>
    <w:rsid w:val="38F44DFD"/>
    <w:rsid w:val="394D348F"/>
    <w:rsid w:val="3A94577D"/>
    <w:rsid w:val="3D38124B"/>
    <w:rsid w:val="3D647014"/>
    <w:rsid w:val="42F02403"/>
    <w:rsid w:val="45164C8E"/>
    <w:rsid w:val="4A673681"/>
    <w:rsid w:val="4EA2737D"/>
    <w:rsid w:val="4F251D5C"/>
    <w:rsid w:val="5812508D"/>
    <w:rsid w:val="5A897643"/>
    <w:rsid w:val="5D131446"/>
    <w:rsid w:val="5E5409E1"/>
    <w:rsid w:val="5F8F6006"/>
    <w:rsid w:val="612E16FD"/>
    <w:rsid w:val="62361E5F"/>
    <w:rsid w:val="64C25C2B"/>
    <w:rsid w:val="67144738"/>
    <w:rsid w:val="682664D1"/>
    <w:rsid w:val="6AD761A9"/>
    <w:rsid w:val="6C0134DD"/>
    <w:rsid w:val="70FC5BD3"/>
    <w:rsid w:val="723609FF"/>
    <w:rsid w:val="739369E5"/>
    <w:rsid w:val="77497473"/>
    <w:rsid w:val="77DC1FDD"/>
    <w:rsid w:val="784C6240"/>
    <w:rsid w:val="79B26903"/>
    <w:rsid w:val="7A85177D"/>
    <w:rsid w:val="7B4F3859"/>
    <w:rsid w:val="7C32178E"/>
    <w:rsid w:val="7E152E18"/>
    <w:rsid w:val="7FA0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  <o:rules v:ext="edit">
        <o:r id="V:Rule4" type="arc" idref="#弧形 12"/>
        <o:r id="V:Rule7" type="connector" idref="#自选图形 8"/>
        <o:r id="V:Rule8" type="connector" idref="#自选图形 10"/>
        <o:r id="V:Rule9" type="connector" idref="#自选图形 9"/>
        <o:r id="V:Rule10" type="connector" idref="#直接箭头连接符 30"/>
        <o:r id="V:Rule11" type="connector" idref="#直接箭头连接符 29"/>
      </o:rules>
    </o:shapelayout>
  </w:shapeDefaults>
  <w:decimalSymbol w:val="."/>
  <w:listSeparator w:val=","/>
  <w15:docId w15:val="{20615EC4-BB94-464F-89EC-2452C548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Style3">
    <w:name w:val="_Style 3"/>
    <w:basedOn w:val="a"/>
    <w:pPr>
      <w:widowControl/>
      <w:spacing w:line="300" w:lineRule="auto"/>
      <w:ind w:firstLineChars="200" w:firstLine="200"/>
    </w:pPr>
  </w:style>
  <w:style w:type="paragraph" w:customStyle="1" w:styleId="DefaultParagraph">
    <w:name w:val="DefaultParagraph"/>
    <w:qFormat/>
    <w:rPr>
      <w:rFonts w:ascii="Calibri" w:hAnsi="Calibri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&#31572;&#39064;&#21345;&#27169;&#26495;_201103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答题卡模板_20110324</Template>
  <TotalTime>0</TotalTime>
  <Pages>2</Pages>
  <Words>26</Words>
  <Characters>30</Characters>
  <Application>Microsoft Office Word</Application>
  <DocSecurity>0</DocSecurity>
  <Lines>1</Lines>
  <Paragraphs>1</Paragraphs>
  <ScaleCrop>false</ScaleCrop>
  <Manager>微信号：DEM2008</Manager>
  <Company>微信号：DEM2008</Company>
  <LinksUpToDate>false</LinksUpToDate>
  <CharactersWithSpaces>55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2</cp:revision>
  <cp:lastPrinted>2016-12-28T06:11:00Z</cp:lastPrinted>
  <dcterms:created xsi:type="dcterms:W3CDTF">2024-04-26T12:41:00Z</dcterms:created>
  <dcterms:modified xsi:type="dcterms:W3CDTF">2024-04-26T12:41:00Z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