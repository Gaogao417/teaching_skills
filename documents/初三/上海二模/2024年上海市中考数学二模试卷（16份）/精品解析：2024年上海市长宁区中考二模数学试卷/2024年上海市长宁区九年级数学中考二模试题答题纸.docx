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>
      <w:pPr>
        <w:jc w:val="left"/>
        <w:rPr>
          <w:rFonts w:hint="eastAsia"/>
        </w:rPr>
      </w:pPr>
      <w:r>
        <w:rPr>
          <w:rFonts w:hint="eastAsia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11988800</wp:posOffset>
            </wp:positionH>
            <wp:positionV relativeFrom="topMargin">
              <wp:posOffset>10871200</wp:posOffset>
            </wp:positionV>
            <wp:extent cx="482600" cy="355600"/>
            <wp:wrapNone/>
            <wp:docPr id="1001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25" type="#_x0000_t202" style="width:286.6pt;height:21.5pt;margin-top:-13.2pt;margin-left:40.6pt;mso-wrap-style:square;position:absolute;z-index:251664384" filled="t" fillcolor="white" stroked="f">
            <v:fill opacity="0"/>
            <v:stroke linestyle="single"/>
            <o:lock v:ext="edit" aspectratio="f"/>
            <v:textbox>
              <w:txbxContent>
                <w:p>
                  <w:pPr>
                    <w:jc w:val="center"/>
                    <w:rPr>
                      <w:rFonts w:ascii="宋体" w:hAnsi="宋体"/>
                      <w:b/>
                      <w:kern w:val="10"/>
                      <w:sz w:val="24"/>
                      <w:szCs w:val="24"/>
                    </w:rPr>
                  </w:pPr>
                  <w:r>
                    <w:rPr>
                      <w:rFonts w:ascii="宋体" w:hAnsi="宋体" w:hint="eastAsia"/>
                      <w:b/>
                      <w:kern w:val="10"/>
                      <w:sz w:val="24"/>
                      <w:szCs w:val="24"/>
                    </w:rPr>
                    <w:t>2023学年第</w:t>
                  </w:r>
                  <w:r>
                    <w:rPr>
                      <w:rFonts w:ascii="宋体" w:hAnsi="宋体" w:hint="eastAsia"/>
                      <w:b/>
                      <w:kern w:val="10"/>
                      <w:sz w:val="24"/>
                      <w:szCs w:val="24"/>
                      <w:lang w:val="en-US" w:eastAsia="zh-CN"/>
                    </w:rPr>
                    <w:t>二</w:t>
                  </w:r>
                  <w:r>
                    <w:rPr>
                      <w:rFonts w:ascii="宋体" w:hAnsi="宋体" w:hint="eastAsia"/>
                      <w:b/>
                      <w:kern w:val="10"/>
                      <w:sz w:val="24"/>
                      <w:szCs w:val="24"/>
                    </w:rPr>
                    <w:t>学期初三数学教学质量调研  答卷</w:t>
                  </w:r>
                </w:p>
                <w:p/>
              </w:txbxContent>
            </v:textbox>
          </v:shape>
        </w:pict>
      </w:r>
      <w:r>
        <w:rPr>
          <w:rFonts w:hint="eastAsia"/>
        </w:rPr>
        <w:pict>
          <v:shape id="文本框 9" o:spid="_x0000_s1026" type="#_x0000_t202" style="width:356.95pt;height:771.55pt;margin-top:-20.2pt;margin-left:364.6pt;mso-wrap-style:square;position:absolute;z-index:-251653120" filled="t" fillcolor="red" stroked="t" strokeweight="0.25pt">
            <v:fill opacity="0"/>
            <v:stroke dashstyle="dash" linestyle="single"/>
            <o:lock v:ext="edit" aspectratio="f"/>
            <v:textbox>
              <w:txbxContent>
                <w:p/>
              </w:txbxContent>
            </v:textbox>
          </v:shape>
        </w:pict>
      </w:r>
      <w:r>
        <w:rPr>
          <w:rFonts w:hint="eastAsia"/>
        </w:rPr>
        <w:pict>
          <v:group id="组合 84" o:spid="_x0000_s1027" style="width:362.4pt;height:226.2pt;margin-top:14.75pt;margin-left:0;position:absolute;z-index:251685888" coordorigin="686,1353" coordsize="7248,4524">
            <v:shape id="文本框 3" o:spid="_x0000_s1028" type="#_x0000_t202" style="width:4908;height:1716;left:3026;mso-wrap-style:square;position:absolute;top:4161" filled="f" stroked="f">
              <v:stroke linestyle="single"/>
              <o:lock v:ext="edit" aspectratio="f"/>
              <v:textbox>
                <w:txbxContent>
                  <w:p>
                    <w:pP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</w:pP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 xml:space="preserve">注意事项 </w:t>
                    </w:r>
                    <w:r>
                      <w:rPr>
                        <w:rFonts w:ascii="宋体" w:hAnsi="宋体" w:hint="eastAsia"/>
                        <w:b/>
                        <w:color w:val="FF0000"/>
                        <w:kern w:val="10"/>
                        <w:szCs w:val="21"/>
                      </w:rPr>
                      <w:t>:</w:t>
                    </w:r>
                    <w:r>
                      <w:t xml:space="preserve"> </w:t>
                    </w:r>
                  </w:p>
                  <w:p>
                    <w:pP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</w:pP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1</w:t>
                    </w: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．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答题前，考生务必用黑色字迹的笔填写</w:t>
                    </w: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学校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、</w:t>
                    </w: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班级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、姓名、</w:t>
                    </w: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考号。</w:t>
                    </w:r>
                  </w:p>
                  <w:p>
                    <w:pP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</w:pP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2. 将条形码贴在虚线框位置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。</w:t>
                    </w:r>
                  </w:p>
                  <w:p>
                    <w:pP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</w:pP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 xml:space="preserve">3. 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保持卡面清洁，不</w:t>
                    </w: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要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折叠，不</w:t>
                    </w: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能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破</w:t>
                    </w:r>
                    <w:r>
                      <w:rPr>
                        <w:rFonts w:ascii="宋体" w:hAnsi="宋体" w:hint="eastAsia"/>
                        <w:color w:val="FF0000"/>
                        <w:kern w:val="10"/>
                        <w:szCs w:val="21"/>
                      </w:rPr>
                      <w:t>损</w:t>
                    </w:r>
                    <w:r>
                      <w:rPr>
                        <w:rFonts w:ascii="宋体" w:hAnsi="宋体"/>
                        <w:color w:val="FF0000"/>
                        <w:kern w:val="10"/>
                        <w:szCs w:val="21"/>
                      </w:rPr>
                      <w:t>。</w:t>
                    </w:r>
                  </w:p>
                </w:txbxContent>
              </v:textbox>
            </v:shape>
            <v:group id="组合 4" o:spid="_x0000_s1029" style="width:7200;height:2339;left:686;position:absolute;top:1353" coordorigin="0,0" coordsize="7200,2339">
              <o:lock v:ext="edit" aspectratio="f"/>
              <v:shape id="文本框 5" o:spid="_x0000_s1030" type="#_x0000_t202" style="width:2886;height:2339;mso-wrap-style:square;position:absolute" stroked="t" strokecolor="red">
                <v:stroke dashstyle="1 1" linestyle="single" endcap="round"/>
                <o:lock v:ext="edit" aspectratio="f"/>
                <v:textbox>
                  <w:txbxContent>
                    <w:p>
                      <w:pPr>
                        <w:spacing w:line="420" w:lineRule="auto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学校：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  <w:t xml:space="preserve">                   </w:t>
                      </w:r>
                      <w:r>
                        <w:rPr>
                          <w:rFonts w:hint="eastAsia"/>
                          <w:color w:val="000000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spacing w:line="420" w:lineRule="auto"/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班级：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420" w:lineRule="auto"/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姓名：</w:t>
                      </w:r>
                      <w:r>
                        <w:rPr>
                          <w:rFonts w:hint="eastAsia"/>
                          <w:color w:val="000000"/>
                          <w:szCs w:val="21"/>
                          <w:u w:val="single"/>
                        </w:rPr>
                        <w:t xml:space="preserve">                   </w:t>
                      </w:r>
                    </w:p>
                    <w:p>
                      <w:pPr>
                        <w:spacing w:line="420" w:lineRule="auto"/>
                        <w:rPr>
                          <w:rFonts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/>
                          <w:szCs w:val="21"/>
                        </w:rPr>
                        <w:t>考号：___________________</w:t>
                      </w:r>
                    </w:p>
                    <w:p>
                      <w:pPr>
                        <w:spacing w:line="420" w:lineRule="auto"/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  <v:group id="组合 6" o:spid="_x0000_s1031" style="width:3969;height:2268;left:3231;position:absolute;top:2" coordorigin="0,0" coordsize="3969,2268">
                <o:lock v:ext="edit" aspectratio="f"/>
                <v:rect id="矩形 7" o:spid="_x0000_s1032" style="width:3969;height:2268;mso-wrap-style:square;position:absolute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</w:p>
                      <w:p>
                        <w:pPr>
                          <w:rPr>
                            <w:rFonts w:hint="eastAsia"/>
                          </w:rPr>
                        </w:pPr>
                      </w:p>
                      <w:p>
                        <w:pPr>
                          <w:rPr>
                            <w:rFonts w:hint="eastAsia"/>
                          </w:rPr>
                        </w:pPr>
                      </w:p>
                      <w:p>
                        <w:pPr>
                          <w:rPr>
                            <w:rFonts w:hint="eastAsia"/>
                          </w:rPr>
                        </w:pPr>
                      </w:p>
                      <w:p>
                        <w:pPr>
                          <w:rPr>
                            <w:rFonts w:hint="eastAsia"/>
                          </w:rPr>
                        </w:pPr>
                      </w:p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ab/>
                        </w:r>
                        <w:r>
                          <w:rPr>
                            <w:rFonts w:hint="eastAsia"/>
                          </w:rPr>
                          <w:t>贴条形码处</w:t>
                        </w:r>
                      </w:p>
                    </w:txbxContent>
                  </v:textbox>
                </v:rect>
                <v:rect id="矩形 8" o:spid="_x0000_s1033" style="width:2835;height:1134;left:549;mso-wrap-style:square;position:absolute;top:423" stroked="t" strokeweight="0.5pt">
                  <v:stroke dashstyle="dashDot" linestyle="single"/>
                  <o:lock v:ext="edit" aspectratio="f"/>
                </v:rect>
              </v:group>
            </v:group>
          </v:group>
        </w:pict>
      </w:r>
      <w:r>
        <w:rPr>
          <w:rFonts w:hint="eastAsia"/>
        </w:rPr>
        <w:pict>
          <v:rect id="矩形 11" o:spid="_x0000_s1034" style="width:18pt;height:7.8pt;margin-top:-24.25pt;margin-left:-9pt;mso-wrap-style:square;position:absolute;z-index:251673600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71" o:spid="_x0000_s1035" type="#_x0000_t75" alt="填涂说明-1" style="width:117pt;height:88.15pt;margin-top:14.75pt;margin-left:0;mso-wrap-style:square;position:absolute;z-index:251686912" o:preferrelative="t" filled="f" stroked="f">
            <v:fill o:detectmouseclick="t"/>
            <v:stroke linestyle="single"/>
            <v:imagedata r:id="rId5" o:title="填涂说明-1"/>
            <v:shadow color="gray"/>
            <v:path o:extrusionok="f"/>
            <o:lock v:ext="edit" aspectratio="t"/>
          </v:shape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15" o:spid="_x0000_s1036" type="#_x0000_t202" style="width:362.65pt;height:505.15pt;margin-top:14.75pt;margin-left:0;mso-wrap-style:square;position:absolute;z-index:-251654144" filled="t" fillcolor="white" stroked="t" strokeweight="0.25pt">
            <v:fill opacity="0"/>
            <v:stroke dashstyle="dash" linestyle="single"/>
            <o:lock v:ext="edit" aspectratio="f"/>
            <v:textbox>
              <w:txbxContent>
                <w:p/>
              </w:txbxContent>
            </v:textbox>
          </v:shape>
        </w:pict>
      </w: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16" o:spid="_x0000_s1037" type="#_x0000_t202" style="width:348pt;height:62.4pt;margin-top:6.95pt;margin-left:9pt;mso-wrap-style:square;position:absolute;z-index:251665408" stroked="t">
            <v:stroke linestyle="single"/>
            <o:lock v:ext="edit" aspectratio="f"/>
            <v:textbox>
              <w:txbxContent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</w:pPr>
                  <w:r>
                    <w:rPr>
                      <w:rFonts w:hint="eastAsia"/>
                      <w:b/>
                      <w:color w:val="FF0000"/>
                    </w:rPr>
                    <w:t>一、选择题</w:t>
                  </w:r>
                </w:p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  <w:t>1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A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B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C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D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  <w:t xml:space="preserve">  2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A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B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C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D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 xml:space="preserve">] </w:t>
                  </w:r>
                  <w:r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  <w:t xml:space="preserve"> 3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A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B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C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D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</w:p>
                <w:p>
                  <w:pPr>
                    <w:adjustRightInd w:val="0"/>
                    <w:snapToGrid w:val="0"/>
                    <w:spacing w:line="360" w:lineRule="auto"/>
                    <w:rPr>
                      <w:rFonts w:ascii="宋体" w:hAnsi="宋体" w:hint="eastAsia"/>
                      <w:b/>
                      <w:color w:val="000000"/>
                      <w:w w:val="150"/>
                      <w:kern w:val="10"/>
                      <w:sz w:val="16"/>
                      <w:szCs w:val="16"/>
                    </w:rPr>
                  </w:pPr>
                  <w:r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  <w:t>4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A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B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C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D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  <w:t xml:space="preserve">  5</w:t>
                  </w:r>
                  <w:r>
                    <w:rPr>
                      <w:rFonts w:ascii="宋体" w:hAnsi="宋体" w:hint="eastAsia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A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B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C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D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 w:hint="eastAsia"/>
                      <w:color w:val="000000"/>
                      <w:w w:val="150"/>
                      <w:kern w:val="10"/>
                      <w:sz w:val="16"/>
                      <w:szCs w:val="16"/>
                    </w:rPr>
                    <w:t xml:space="preserve">  6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A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B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C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  <w:r>
                    <w:rPr>
                      <w:rFonts w:ascii="宋体" w:hAnsi="宋体"/>
                      <w:color w:val="FF00FF"/>
                      <w:w w:val="150"/>
                      <w:kern w:val="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[</w:t>
                  </w:r>
                  <w:r>
                    <w:rPr>
                      <w:rFonts w:ascii="宋体" w:hAnsi="宋体"/>
                      <w:color w:val="FF0000"/>
                      <w:w w:val="150"/>
                      <w:kern w:val="10"/>
                      <w:sz w:val="16"/>
                      <w:szCs w:val="16"/>
                    </w:rPr>
                    <w:t>D</w:t>
                  </w:r>
                  <w:r>
                    <w:rPr>
                      <w:rFonts w:ascii="宋体" w:hAnsi="宋体"/>
                      <w:color w:val="000000"/>
                      <w:w w:val="150"/>
                      <w:kern w:val="10"/>
                      <w:sz w:val="16"/>
                      <w:szCs w:val="16"/>
                    </w:rPr>
                    <w:t>]</w:t>
                  </w:r>
                </w:p>
              </w:txbxContent>
            </v:textbox>
          </v:shape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ascii="宋体" w:hAnsi="宋体"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22" o:spid="_x0000_s1038" type="#_x0000_t202" style="width:348.15pt;height:430pt;margin-top:6.95pt;margin-left:9pt;mso-wrap-style:square;position:absolute;z-index:251666432" filled="t" fillcolor="white" stroked="t">
            <v:stroke linestyle="single"/>
            <o:lock v:ext="edit" aspectratio="f"/>
            <v:textbox>
              <w:txbxContent>
                <w:p>
                  <w:pPr>
                    <w:rPr>
                      <w:rFonts w:ascii="黑体" w:eastAsia="黑体" w:hint="eastAsia"/>
                      <w:sz w:val="24"/>
                    </w:rPr>
                  </w:pPr>
                  <w:r>
                    <w:rPr>
                      <w:rFonts w:ascii="黑体" w:eastAsia="黑体" w:hint="eastAsia"/>
                      <w:sz w:val="24"/>
                    </w:rPr>
                    <w:t>二、填空题</w:t>
                  </w:r>
                </w:p>
                <w:tbl>
                  <w:tblPr>
                    <w:tblStyle w:val="TableNormal"/>
                    <w:tblW w:w="6849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  <w:tblLook w:val="0000"/>
                  </w:tblPr>
                  <w:tblGrid>
                    <w:gridCol w:w="2117"/>
                    <w:gridCol w:w="2009"/>
                    <w:gridCol w:w="2723"/>
                  </w:tblGrid>
                  <w:tr>
                    <w:tblPrEx>
                      <w:tblW w:w="6849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74"/>
                    </w:trPr>
                    <w:tc>
                      <w:tcPr>
                        <w:tcW w:w="2117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7．</w:t>
                        </w:r>
                        <w:r>
                          <w:rPr>
                            <w:rFonts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009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8</w:t>
                        </w:r>
                        <w:r>
                          <w:rPr>
                            <w:b/>
                          </w:rPr>
                          <w:t>．</w:t>
                        </w:r>
                        <w:r>
                          <w:rPr>
                            <w:rFonts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723" w:type="dxa"/>
                        <w:vAlign w:val="bottom"/>
                      </w:tcPr>
                      <w:p>
                        <w:pPr>
                          <w:rPr>
                            <w:rFonts w:eastAsia="宋体" w:hint="default"/>
                            <w:b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9</w:t>
                        </w:r>
                        <w:r>
                          <w:rPr>
                            <w:b/>
                          </w:rPr>
                          <w:t>．</w:t>
                        </w:r>
                        <w:r>
                          <w:rPr>
                            <w:rFonts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  <w:r>
                          <w:rPr>
                            <w:rFonts w:hint="eastAsia"/>
                            <w:b/>
                            <w:u w:val="single"/>
                            <w:lang w:val="en-US" w:eastAsia="zh-CN"/>
                          </w:rPr>
                          <w:t xml:space="preserve">     </w:t>
                        </w:r>
                      </w:p>
                    </w:tc>
                  </w:tr>
                  <w:tr>
                    <w:tblPrEx>
                      <w:tblW w:w="6849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74"/>
                    </w:trPr>
                    <w:tc>
                      <w:tcPr>
                        <w:tcW w:w="2117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  <w:r>
                          <w:rPr>
                            <w:b/>
                          </w:rPr>
                          <w:t>0．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009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11．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723" w:type="dxa"/>
                        <w:vAlign w:val="bottom"/>
                      </w:tcPr>
                      <w:p>
                        <w:pPr>
                          <w:rPr>
                            <w:rFonts w:eastAsia="宋体" w:hint="default"/>
                            <w:b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  <w:r>
                          <w:rPr>
                            <w:b/>
                          </w:rPr>
                          <w:t>2．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  <w:r>
                          <w:rPr>
                            <w:rFonts w:hint="eastAsia"/>
                            <w:b/>
                            <w:u w:val="single"/>
                            <w:lang w:val="en-US" w:eastAsia="zh-CN"/>
                          </w:rPr>
                          <w:t xml:space="preserve">     </w:t>
                        </w:r>
                      </w:p>
                    </w:tc>
                  </w:tr>
                  <w:tr>
                    <w:tblPrEx>
                      <w:tblW w:w="6849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74"/>
                    </w:trPr>
                    <w:tc>
                      <w:tcPr>
                        <w:tcW w:w="2117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  <w:r>
                          <w:rPr>
                            <w:b/>
                          </w:rPr>
                          <w:t>3．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009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14．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723" w:type="dxa"/>
                        <w:vAlign w:val="bottom"/>
                      </w:tcPr>
                      <w:p>
                        <w:pPr>
                          <w:rPr>
                            <w:rFonts w:eastAsia="宋体" w:hint="default"/>
                            <w:b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  <w:r>
                          <w:rPr>
                            <w:b/>
                          </w:rPr>
                          <w:t>5．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  <w:r>
                          <w:rPr>
                            <w:rFonts w:hint="eastAsia"/>
                            <w:b/>
                            <w:u w:val="single"/>
                            <w:lang w:val="en-US" w:eastAsia="zh-CN"/>
                          </w:rPr>
                          <w:t xml:space="preserve">     </w:t>
                        </w:r>
                      </w:p>
                    </w:tc>
                  </w:tr>
                  <w:tr>
                    <w:tblPrEx>
                      <w:tblW w:w="6849" w:type="dxa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  <w:tblLook w:val="0000"/>
                    </w:tblPrEx>
                    <w:trPr>
                      <w:trHeight w:val="574"/>
                    </w:trPr>
                    <w:tc>
                      <w:tcPr>
                        <w:tcW w:w="2117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  <w:r>
                          <w:rPr>
                            <w:b/>
                          </w:rPr>
                          <w:t>6．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009" w:type="dxa"/>
                        <w:vAlign w:val="bottom"/>
                      </w:tcPr>
                      <w:p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17．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</w:p>
                    </w:tc>
                    <w:tc>
                      <w:tcPr>
                        <w:tcW w:w="2723" w:type="dxa"/>
                        <w:vAlign w:val="bottom"/>
                      </w:tcPr>
                      <w:p>
                        <w:pPr>
                          <w:rPr>
                            <w:rFonts w:eastAsia="宋体" w:hint="default"/>
                            <w:b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1</w:t>
                        </w:r>
                        <w:r>
                          <w:rPr>
                            <w:b/>
                          </w:rPr>
                          <w:t>8．</w:t>
                        </w:r>
                        <w:r>
                          <w:rPr>
                            <w:rFonts w:hint="eastAsia"/>
                            <w:b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 xml:space="preserve">               </w:t>
                        </w:r>
                        <w:r>
                          <w:rPr>
                            <w:rFonts w:hint="eastAsia"/>
                            <w:b/>
                            <w:u w:val="single"/>
                            <w:lang w:val="en-US" w:eastAsia="zh-CN"/>
                          </w:rPr>
                          <w:t xml:space="preserve">    </w:t>
                        </w:r>
                      </w:p>
                    </w:tc>
                  </w:tr>
                </w:tbl>
                <w:p>
                  <w:pPr>
                    <w:rPr>
                      <w:rFonts w:hint="eastAsia"/>
                      <w:b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color w:val="000000"/>
                      <w:szCs w:val="21"/>
                    </w:rPr>
                    <w:t>三、解答题</w:t>
                  </w:r>
                </w:p>
                <w:p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19</w:t>
                  </w:r>
                  <w:r>
                    <w:rPr>
                      <w:b/>
                    </w:rPr>
                    <w:t>．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解：</w:t>
                  </w:r>
                </w:p>
                <w:p>
                  <w:pPr>
                    <w:spacing w:line="288" w:lineRule="auto"/>
                    <w:rPr>
                      <w:rFonts w:hint="eastAsia"/>
                    </w:rPr>
                  </w:pPr>
                </w:p>
                <w:p>
                  <w:pPr>
                    <w:spacing w:line="288" w:lineRule="auto"/>
                    <w:rPr>
                      <w:rFonts w:hint="eastAsia"/>
                    </w:rPr>
                  </w:pPr>
                </w:p>
                <w:p>
                  <w:pPr>
                    <w:spacing w:line="288" w:lineRule="auto"/>
                    <w:rPr>
                      <w:rFonts w:hint="eastAsia"/>
                    </w:rPr>
                  </w:pPr>
                </w:p>
                <w:p>
                  <w:pPr>
                    <w:spacing w:line="288" w:lineRule="auto"/>
                    <w:rPr>
                      <w:rFonts w:hint="eastAsia"/>
                    </w:rPr>
                  </w:pPr>
                </w:p>
                <w:p>
                  <w:pPr>
                    <w:spacing w:line="288" w:lineRule="auto"/>
                    <w:rPr>
                      <w:rFonts w:hint="eastAsia"/>
                    </w:rPr>
                  </w:pPr>
                </w:p>
                <w:p>
                  <w:pPr>
                    <w:spacing w:line="288" w:lineRule="auto"/>
                    <w:rPr>
                      <w:rFonts w:hint="eastAsia"/>
                    </w:rPr>
                  </w:pPr>
                </w:p>
                <w:p>
                  <w:pPr>
                    <w:spacing w:line="360" w:lineRule="auto"/>
                    <w:rPr>
                      <w:rFonts w:hint="eastAsia"/>
                      <w:color w:val="000000"/>
                      <w:szCs w:val="21"/>
                    </w:rPr>
                  </w:pPr>
                </w:p>
              </w:txbxContent>
            </v:textbox>
          </v:shape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ind w:firstLine="420" w:firstLineChars="200"/>
        <w:jc w:val="left"/>
        <w:rPr>
          <w:rFonts w:hint="eastAsia"/>
          <w:color w:val="000000"/>
        </w:rPr>
      </w:pPr>
      <w:r>
        <w:rPr>
          <w:rFonts w:hint="eastAsia"/>
        </w:rPr>
        <w:pict>
          <v:rect id="矩形 23" o:spid="_x0000_s1039" style="width:18pt;height:7.8pt;margin-top:38.15pt;margin-left:-12.75pt;mso-wrap-style:square;position:absolute;z-index:251678720" fillcolor="black">
            <v:fill color2="black"/>
            <v:stroke linestyle="single"/>
            <o:lock v:ext="edit" aspectratio="f"/>
          </v:rect>
        </w:pict>
      </w:r>
      <w:r>
        <w:rPr>
          <w:rFonts w:hint="eastAsia"/>
          <w:color w:val="000000"/>
        </w:rPr>
        <w:t>请在各题目的答题区域内作答，超出黑色矩形边框限定区域的答案无效</w:t>
      </w: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25" o:spid="_x0000_s1040" type="#_x0000_t202" style="width:345.1pt;height:284.5pt;margin-top:-18.55pt;margin-left:-10.1pt;mso-wrap-style:square;position:absolute;z-index:251668480" filled="t" fillcolor="white" stroked="t">
            <v:stroke linestyle="single"/>
            <o:lock v:ext="edit" aspectratio="f"/>
            <v:textbox>
              <w:txbxContent>
                <w:p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ascii="Times New Roman" w:hAnsi="Times New Roman"/>
                      <w:szCs w:val="21"/>
                    </w:rPr>
                    <w:t>2</w:t>
                  </w:r>
                  <w:r>
                    <w:rPr>
                      <w:rFonts w:ascii="Times New Roman" w:hAnsi="Times New Roman" w:hint="eastAsia"/>
                      <w:szCs w:val="21"/>
                    </w:rPr>
                    <w:t>0</w:t>
                  </w:r>
                  <w:r>
                    <w:rPr>
                      <w:rFonts w:ascii="Times New Roman" w:hAnsi="Times New Roman"/>
                      <w:szCs w:val="21"/>
                    </w:rPr>
                    <w:t>．</w:t>
                  </w:r>
                  <w:r>
                    <w:rPr>
                      <w:rFonts w:hint="eastAsia"/>
                    </w:rPr>
                    <w:t>解：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pict>
          <v:shape id="文本框 36" o:spid="_x0000_s1041" type="#_x0000_t202" style="width:412.45pt;height:774.75pt;margin-top:-20.2pt;margin-left:342.55pt;mso-wrap-style:square;position:absolute;z-index:-251655168" filled="t" fillcolor="white" stroked="t" strokeweight="0.25pt">
            <v:fill opacity="0"/>
            <v:stroke dashstyle="dash" linestyle="single"/>
            <o:lock v:ext="edit" aspectratio="f"/>
            <v:textbox>
              <w:txbxContent>
                <w:p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pict>
          <v:shape id="文本框 35" o:spid="_x0000_s1042" type="#_x0000_t202" style="width:407pt;height:283.35pt;margin-top:-17.65pt;margin-left:343.9pt;mso-wrap-style:square;position:absolute;v-text-anchor:top;z-index:251670528" filled="t" fillcolor="white" stroked="t">
            <v:fill color2="white"/>
            <v:stroke joinstyle="miter" linestyle="single"/>
            <v:shadow color="gray"/>
            <o:lock v:ext="edit" aspectratio="f"/>
            <v:textbox style="layout-flow:horizontal">
              <w:txbxContent>
                <w:p>
                  <w:pPr>
                    <w:jc w:val="left"/>
                    <w:rPr>
                      <w:rFonts w:eastAsia="宋体" w:hint="eastAsia"/>
                      <w:lang w:eastAsia="zh-CN"/>
                    </w:rPr>
                  </w:pPr>
                  <w:r>
                    <w:rPr>
                      <w:rFonts w:ascii="Times New Roman" w:hAnsi="Times New Roman" w:cs="Times New Roman" w:hint="default"/>
                    </w:rPr>
                    <w:t>22</w:t>
                  </w:r>
                  <w:r>
                    <w:rPr>
                      <w:rFonts w:ascii="Times New Roman" w:hAnsi="Times New Roman" w:cs="Times New Roman" w:hint="default"/>
                      <w:b/>
                    </w:rPr>
                    <w:t>．</w:t>
                  </w:r>
                  <w:r>
                    <w:rPr>
                      <w:rFonts w:hint="eastAsia"/>
                    </w:rPr>
                    <w:t>解：</w:t>
                  </w: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ascii="Times New Roman" w:hAnsi="Times New Roman" w:cs="Times New Roman" w:hint="default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ascii="Times New Roman" w:hAnsi="Times New Roman" w:cs="Times New Roman" w:hint="default"/>
                    </w:rPr>
                    <w:t>2</w:t>
                  </w:r>
                  <w:r>
                    <w:rPr>
                      <w:rFonts w:hint="eastAsia"/>
                    </w:rPr>
                    <w:t>）</w:t>
                  </w: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eastAsia="宋体" w:hint="eastAsia"/>
                      <w:lang w:eastAsia="zh-CN"/>
                    </w:rPr>
                  </w:pPr>
                  <w:r>
                    <w:rPr>
                      <w:rFonts w:hint="eastAsia"/>
                      <w:lang w:eastAsia="zh-CN"/>
                    </w:rPr>
                    <w:t>（</w:t>
                  </w:r>
                  <w:r>
                    <w:rPr>
                      <w:rFonts w:ascii="Times New Roman" w:hAnsi="Times New Roman" w:cs="Times New Roman" w:hint="default"/>
                      <w:lang w:val="en-US" w:eastAsia="zh-CN"/>
                    </w:rPr>
                    <w:t>3</w:t>
                  </w:r>
                  <w:r>
                    <w:rPr>
                      <w:rFonts w:hint="eastAsia"/>
                      <w:lang w:eastAsia="zh-CN"/>
                    </w:rPr>
                    <w:t>）</w:t>
                  </w: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pict>
          <v:rect id="矩形 10" o:spid="_x0000_s1043" style="width:18pt;height:7.8pt;margin-top:-32.05pt;margin-left:150pt;mso-wrap-style:square;position:absolute;z-index:251674624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ascii="宋体" w:hAnsi="宋体"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38" o:spid="_x0000_s1044" type="#_x0000_t202" style="width:406.85pt;height:485.4pt;margin-top:15.5pt;margin-left:344pt;mso-wrap-style:square;position:absolute;v-text-anchor:top;z-index:251669504" filled="t" fillcolor="white" stroked="t">
            <v:fill color2="white"/>
            <v:stroke joinstyle="miter"/>
            <v:shadow color="gray"/>
            <o:lock v:ext="edit" aspectratio="f"/>
            <v:textbox style="layout-flow:horizontal">
              <w:txbxContent>
                <w:p>
                  <w:pPr>
                    <w:rPr>
                      <w:rFonts w:hint="eastAsia"/>
                    </w:rPr>
                  </w:pPr>
                  <w:r>
                    <w:rPr>
                      <w:rFonts w:ascii="Times New Roman" w:hAnsi="Times New Roman" w:cs="Times New Roman" w:hint="default"/>
                    </w:rPr>
                    <w:t>23</w:t>
                  </w:r>
                  <w:r>
                    <w:rPr>
                      <w:rFonts w:ascii="Times New Roman" w:hAnsi="Times New Roman" w:cs="Times New Roman" w:hint="default"/>
                      <w:b/>
                    </w:rPr>
                    <w:t>．</w:t>
                  </w:r>
                  <w:r>
                    <w:rPr>
                      <w:rFonts w:hint="eastAsia"/>
                    </w:rPr>
                    <w:t>证明：（</w:t>
                  </w:r>
                  <w:r>
                    <w:rPr>
                      <w:rFonts w:ascii="Times New Roman" w:hAnsi="Times New Roman" w:cs="Times New Roman" w:hint="default"/>
                    </w:rPr>
                    <w:t>1</w:t>
                  </w:r>
                  <w:r>
                    <w:rPr>
                      <w:rFonts w:hint="eastAsia"/>
                    </w:rPr>
                    <w:t>）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ascii="Times New Roman" w:hAnsi="Times New Roman" w:cs="Times New Roman" w:hint="default"/>
                    </w:rPr>
                    <w:t>2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27" o:spid="_x0000_s1045" type="#_x0000_t202" style="width:345.4pt;height:482.75pt;margin-top:0.85pt;margin-left:-10.35pt;mso-wrap-style:square;position:absolute;v-text-anchor:top;z-index:251667456" filled="t" fillcolor="white" stroked="t">
            <v:fill color2="white"/>
            <v:stroke joinstyle="miter"/>
            <v:shadow color="gray"/>
            <o:lock v:ext="edit" aspectratio="f"/>
            <v:textbox style="layout-flow:horizontal">
              <w:txbxContent>
                <w:p>
                  <w:pPr>
                    <w:spacing w:line="288" w:lineRule="auto"/>
                    <w:rPr>
                      <w:rFonts w:hint="eastAsia"/>
                    </w:rPr>
                  </w:pPr>
                  <w:r>
                    <w:rPr>
                      <w:rFonts w:ascii="Times New Roman" w:hAnsi="Times New Roman" w:cs="Times New Roman" w:hint="default"/>
                    </w:rPr>
                    <w:t>21</w:t>
                  </w:r>
                  <w:r>
                    <w:rPr>
                      <w:b/>
                    </w:rPr>
                    <w:t>．</w:t>
                  </w:r>
                  <w:r>
                    <w:rPr>
                      <w:rFonts w:hint="eastAsia"/>
                    </w:rPr>
                    <w:t>解：（</w:t>
                  </w:r>
                  <w:r>
                    <w:rPr>
                      <w:rFonts w:ascii="Times New Roman" w:hAnsi="Times New Roman" w:cs="Times New Roman" w:hint="default"/>
                    </w:rPr>
                    <w:t>1</w:t>
                  </w:r>
                  <w:r>
                    <w:rPr>
                      <w:rFonts w:hint="eastAsia"/>
                    </w:rPr>
                    <w:t>）</w:t>
                  </w:r>
                </w:p>
                <w:p>
                  <w:pPr>
                    <w:spacing w:line="288" w:lineRule="auto"/>
                    <w:jc w:val="righ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 </w:t>
                  </w: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both"/>
                    <w:rPr>
                      <w:rFonts w:hint="eastAsia"/>
                      <w:color w:val="000000"/>
                      <w:szCs w:val="21"/>
                    </w:rPr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ascii="Times New Roman" w:hAnsi="Times New Roman" w:cs="Times New Roman" w:hint="eastAsia"/>
                      <w:lang w:val="en-US" w:eastAsia="zh-CN"/>
                    </w:rPr>
                    <w:t>2</w:t>
                  </w:r>
                  <w:r>
                    <w:rPr>
                      <w:rFonts w:hint="eastAsia"/>
                    </w:rPr>
                    <w:t>）</w:t>
                  </w:r>
                </w:p>
                <w:p>
                  <w:pPr>
                    <w:jc w:val="right"/>
                    <w:rPr>
                      <w:rFonts w:hint="eastAsia"/>
                      <w:color w:val="000000"/>
                      <w:szCs w:val="21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 xml:space="preserve">                            </w:t>
                  </w:r>
                </w:p>
              </w:txbxContent>
            </v:textbox>
          </v:shape>
        </w:pict>
      </w:r>
    </w:p>
    <w:p>
      <w:pPr>
        <w:jc w:val="left"/>
        <w:rPr>
          <w:rFonts w:hint="eastAsia"/>
        </w:rPr>
      </w:pPr>
      <w:r>
        <w:rPr>
          <w:sz w:val="21"/>
        </w:rPr>
        <w:pict>
          <v:group id="组合 162" o:spid="_x0000_s1046" style="width:117.9pt;height:113.5pt;margin-top:8.4pt;margin-left:203.9pt;position:absolute;z-index:251687936" coordorigin="8756,4097" coordsize="2358,2270">
            <o:lock v:ext="edit" aspectratio="f"/>
            <v:group id="组合 117" o:spid="_x0000_s1047" style="width:2358;height:1731;left:8756;position:absolute;top:4097" coordorigin="2863,12656" coordsize="2358,1731">
              <o:lock v:ext="edit" aspectratio="f"/>
              <v:group id="组合 55" o:spid="_x0000_s1048" style="width:1701;height:1701;left:2976;position:absolute;top:12656" coordorigin="6157,6081" coordsize="2834,2834">
                <o:lock v:ext="edit" aspectratio="f"/>
                <v:oval id="椭圆 47" o:spid="_x0000_s1049" style="width:50;height:50;left:7549;mso-wrap-style:square;position:absolute;top:7473;v-text-anchor:middle" filled="t" fillcolor="black" stroked="t" strokeweight="1pt">
                  <v:fill color2="white"/>
                  <v:stroke joinstyle="round" linestyle="single"/>
                  <v:shadow color="gray"/>
                  <o:lock v:ext="edit" aspectratio="f"/>
                </v:oval>
                <v:group id="组合 54" o:spid="_x0000_s1050" style="width:2834;height:2834;left:6157;position:absolute;top:6081" coordorigin="4226,6081" coordsize="2834,2834">
                  <o:lock v:ext="edit" aspectratio="f"/>
                  <v:oval id="椭圆 45" o:spid="_x0000_s1051" style="width:2835;height:2835;left:4226;mso-wrap-style:square;position:absolute;top:6081;v-text-anchor:middle" filled="f" stroked="t" strokeweight="1pt">
                    <v:fill o:detectmouseclick="t"/>
                    <v:stroke joinstyle="round" linestyle="single"/>
                    <v:shadow color="gray"/>
                    <o:lock v:ext="edit" aspectratio="f"/>
                  </v:oval>
                  <v:group id="组合 53" o:spid="_x0000_s1052" style="width:2551;height:850;left:4505;position:absolute;top:7486" coordorigin="2734,7638" coordsize="2551,850">
                    <o:lock v:ext="edit" aspectratio="f"/>
                    <v:line id="直接连接符 49" o:spid="_x0000_s1053" style="mso-wrap-style:square;position:absolute" from="2734,8487" to="5002,8488" stroked="t" strokeweight="1pt">
                      <v:fill o:detectmouseclick="t"/>
                      <v:stroke joinstyle="round" linestyle="single"/>
                      <v:shadow color="gray"/>
                      <o:lock v:ext="edit" aspectratio="f"/>
                    </v:line>
                    <v:line id="直接连接符 50" o:spid="_x0000_s1054" style="mso-wrap-style:square;position:absolute" from="3015,7644" to="5283,7645" stroked="t" strokeweight="1pt">
                      <v:fill o:detectmouseclick="t"/>
                      <v:stroke joinstyle="round" linestyle="single"/>
                      <v:shadow color="gray"/>
                      <o:lock v:ext="edit" aspectratio="f"/>
                    </v:line>
                    <v:line id="直接连接符 51" o:spid="_x0000_s1055" style="flip:x;mso-wrap-style:square;position:absolute" from="2734,7638" to="3017,8488" stroked="t" strokeweight="1pt">
                      <v:fill o:detectmouseclick="t"/>
                      <v:stroke joinstyle="round" linestyle="single"/>
                      <v:shadow color="gray"/>
                      <o:lock v:ext="edit" aspectratio="f"/>
                    </v:line>
                    <v:line id="直接连接符 52" o:spid="_x0000_s1056" style="flip:x;mso-wrap-style:square;position:absolute" from="5002,7638" to="5285,8488" stroked="t" strokeweight="1pt">
                      <v:fill o:detectmouseclick="t"/>
                      <v:stroke joinstyle="round" linestyle="single"/>
                      <v:shadow color="gray"/>
                      <o:lock v:ext="edit" aspectratio="f"/>
                    </v:line>
                  </v:group>
                </v:group>
              </v:group>
              <v:group id="组合 116" o:spid="_x0000_s1057" style="width:2358;height:1251;left:2863;position:absolute;top:13137" coordorigin="2863,13137" coordsize="2358,1251">
                <o:lock v:ext="edit" aspectratio="f"/>
                <v:shape id="文本框 6" o:spid="_x0000_s1058" type="#_x0000_t202" style="width:671;height:536;left:3007;mso-wrap-style:square;position:absolute;top:13152;v-text-anchor:top" filled="f" stroked="f" strokeweight="1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文本框 34" o:spid="_x0000_s1059" type="#_x0000_t202" style="width:671;height:536;left:2863;mso-wrap-style:square;position:absolute;top:13852;v-text-anchor:top" filled="f" stroked="f" strokeweight="1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文本框 71" o:spid="_x0000_s1060" type="#_x0000_t202" style="width:671;height:536;left:4342;mso-wrap-style:square;position:absolute;top:13852;v-text-anchor:top" filled="f" stroked="f" strokeweight="1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文本框 89" o:spid="_x0000_s1061" type="#_x0000_t202" style="width:671;height:536;left:4551;mso-wrap-style:square;position:absolute;top:13152;v-text-anchor:top" filled="f" stroked="f" strokeweight="1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文本框 106" o:spid="_x0000_s1062" type="#_x0000_t202" style="width:671;height:536;left:3622;mso-wrap-style:square;position:absolute;top:13137;v-text-anchor:top" filled="f" stroked="f" strokeweight="1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</v:group>
            </v:group>
            <v:shape id="文本框 153" o:spid="_x0000_s1063" type="#_x0000_t202" style="width:1465;height:522;left:9155;mso-wrap-style:square;position:absolute;top:5845;v-text-anchor:top" filled="f" stroked="f" strokeweight="1pt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eastAsia="宋体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rPr>
                        <w:rFonts w:ascii="Times New Roman Regular" w:hAnsi="Times New Roman Regular" w:cs="Times New Roman Regular" w:hint="eastAsia"/>
                        <w:lang w:val="en-US" w:eastAsia="zh-CN"/>
                      </w:rPr>
                      <w:t>21</w:t>
                    </w:r>
                    <w:r>
                      <w:rPr>
                        <w:rFonts w:hint="eastAsia"/>
                        <w:lang w:val="en-US" w:eastAsia="zh-CN"/>
                      </w:rPr>
                      <w:t>题图</w:t>
                    </w:r>
                  </w:p>
                </w:txbxContent>
              </v:textbox>
            </v:shape>
          </v:group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ascii="宋体" w:hAnsi="宋体"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ind w:firstLine="315" w:firstLineChars="150"/>
        <w:jc w:val="left"/>
        <w:rPr>
          <w:rFonts w:hint="eastAsia"/>
          <w:color w:val="000000"/>
        </w:rPr>
      </w:pPr>
      <w:r>
        <w:rPr>
          <w:rFonts w:hint="eastAsia"/>
        </w:rPr>
        <w:pict>
          <v:rect id="矩形 24" o:spid="_x0000_s1064" style="width:18pt;height:7.8pt;margin-top:38.6pt;margin-left:168pt;mso-wrap-style:square;position:absolute;z-index:251677696" fillcolor="black">
            <v:fill color2="black"/>
            <v:stroke linestyle="single"/>
            <o:lock v:ext="edit" aspectratio="f"/>
          </v:rect>
        </w:pict>
      </w:r>
      <w:r>
        <w:rPr>
          <w:rFonts w:hint="eastAsia"/>
          <w:color w:val="000000"/>
        </w:rPr>
        <w:t>请在各题目的答题区域内作答，超出黑色矩形边框限定区域的答案无</w:t>
      </w:r>
    </w:p>
    <w:p>
      <w:pPr>
        <w:jc w:val="left"/>
        <w:rPr>
          <w:rFonts w:hint="eastAsia"/>
        </w:rPr>
      </w:pPr>
      <w:r>
        <w:rPr>
          <w:rFonts w:hint="eastAsia"/>
        </w:rPr>
        <w:pict>
          <v:rect id="矩形 37" o:spid="_x0000_s1065" style="width:18pt;height:7.8pt;margin-top:-32.05pt;margin-left:345pt;mso-wrap-style:square;position:absolute;z-index:251675648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group id="组合 1" o:spid="_x0000_s1066" style="width:166.85pt;height:113.2pt;margin-top:13.35pt;margin-left:186.7pt;position:absolute;z-index:251696128" coordorigin="5743,7693" coordsize="3337,2264">
            <o:lock v:ext="edit" aspectratio="f"/>
            <v:group id="组合 118" o:spid="_x0000_s1067" style="width:3337;height:2013;left:5743;position:absolute;top:7693" coordorigin="2235,12040" coordsize="3337,2013">
              <o:lock v:ext="edit" aspectratio="f"/>
              <v:shape id="文本框 7" o:spid="_x0000_s1068" type="#_x0000_t202" style="width:671;height:536;left:2235;mso-wrap-style:square;position:absolute;top:13472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  <v:shape id="文本框 35" o:spid="_x0000_s1069" type="#_x0000_t202" style="width:671;height:536;left:4038;mso-wrap-style:square;position:absolute;top:12040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  <v:shape id="文本框 75" o:spid="_x0000_s1070" type="#_x0000_t202" style="width:671;height:536;left:4901;mso-wrap-style:square;position:absolute;top:12060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  <v:shape id="文本框 92" o:spid="_x0000_s1071" type="#_x0000_t202" style="width:671;height:536;left:4048;mso-wrap-style:square;position:absolute;top:13472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  <v:shape id="文本框 93" o:spid="_x0000_s1072" type="#_x0000_t202" style="width:671;height:536;left:4472;mso-wrap-style:square;position:absolute;top:12983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F</w:t>
                      </w:r>
                    </w:p>
                  </w:txbxContent>
                </v:textbox>
              </v:shape>
              <v:shape id="文本框 97" o:spid="_x0000_s1073" type="#_x0000_t202" style="width:671;height:536;left:3900;mso-wrap-style:square;position:absolute;top:12939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eastAsia="宋体" w:hAnsi="Times New Roman Italic" w:cs="Times New Roman Italic" w:hint="eastAsia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ascii="Times New Roman Italic" w:hAnsi="Times New Roman Italic" w:cs="Times New Roman Italic" w:hint="eastAsia"/>
                          <w:i/>
                          <w:iCs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  <v:shape id="文本框 107" o:spid="_x0000_s1074" type="#_x0000_t202" style="width:671;height:536;left:3212;mso-wrap-style:square;position:absolute;top:13517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v:group>
            <v:shape id="文本框 154" o:spid="_x0000_s1075" type="#_x0000_t202" style="width:1465;height:522;left:6322;mso-wrap-style:square;position:absolute;top:9435;v-text-anchor:top" filled="f" stroked="f" strokeweight="0.5pt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eastAsia="宋体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rPr>
                        <w:rFonts w:ascii="Times New Roman Regular" w:hAnsi="Times New Roman Regular" w:cs="Times New Roman Regular"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t>题图</w:t>
                    </w:r>
                  </w:p>
                </w:txbxContent>
              </v:textbox>
            </v:shape>
          </v:group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line id="直接连接符 62" o:spid="_x0000_s1076" style="mso-wrap-style:square;position:absolute;z-index:251695104" from="287.9pt,0.5pt" to="302.65pt,37.35pt" stroked="t" strokeweight="1pt">
            <v:fill o:detectmouseclick="t"/>
            <v:stroke joinstyle="round" linestyle="single"/>
            <v:shadow color="gray"/>
            <o:lock v:ext="edit" aspectratio="f"/>
          </v:line>
        </w:pict>
      </w:r>
      <w:r>
        <w:rPr>
          <w:sz w:val="21"/>
        </w:rPr>
        <w:pict>
          <v:line id="直接连接符 61" o:spid="_x0000_s1077" style="flip:x;mso-wrap-style:square;position:absolute;z-index:251694080" from="248.2pt,0.5pt" to="4in,59.45pt" stroked="t" strokeweight="1pt">
            <v:fill o:detectmouseclick="t"/>
            <v:stroke joinstyle="round" linestyle="single"/>
            <v:shadow color="gray"/>
            <o:lock v:ext="edit" aspectratio="f"/>
          </v:line>
        </w:pict>
      </w:r>
      <w:r>
        <w:rPr>
          <w:sz w:val="21"/>
        </w:rPr>
        <w:pict>
          <v:line id="直接连接符 60" o:spid="_x0000_s1078" style="flip:x;mso-wrap-style:square;position:absolute;z-index:251693056" from="287.9pt,0.5pt" to="327.55pt,59.45pt" stroked="t" strokeweight="1pt">
            <v:fill o:detectmouseclick="t"/>
            <v:stroke joinstyle="round" linestyle="single"/>
            <v:shadow color="gray"/>
            <o:lock v:ext="edit" aspectratio="f"/>
          </v:line>
        </w:pict>
      </w:r>
      <w:r>
        <w:rPr>
          <w:sz w:val="21"/>
        </w:rPr>
        <w:pict>
          <v:line id="直接连接符 59" o:spid="_x0000_s1079" style="mso-wrap-style:square;position:absolute;z-index:251692032" from="287.9pt,0.5pt" to="327.55pt,0.55pt" stroked="t" strokeweight="1pt">
            <v:fill o:detectmouseclick="t"/>
            <v:stroke joinstyle="round" linestyle="single"/>
            <v:shadow color="gray"/>
            <o:lock v:ext="edit" aspectratio="f"/>
          </v:line>
        </w:pict>
      </w:r>
      <w:r>
        <w:rPr>
          <w:sz w:val="21"/>
        </w:rPr>
        <w:pict>
          <v:line id="直接连接符 58" o:spid="_x0000_s1080" style="flip:y;mso-wrap-style:square;position:absolute;z-index:251691008" from="201.05pt,0.5pt" to="287.9pt,59.45pt" stroked="t" strokeweight="1pt">
            <v:fill o:detectmouseclick="t"/>
            <v:stroke joinstyle="round" linestyle="single"/>
            <v:shadow color="gray"/>
            <o:lock v:ext="edit" aspectratio="f"/>
          </v:line>
        </w:pict>
      </w:r>
      <w:r>
        <w:rPr>
          <w:sz w:val="21"/>
        </w:rPr>
        <w:pict>
          <v:line id="直接连接符 57" o:spid="_x0000_s1081" style="flip:x;mso-wrap-style:square;position:absolute;z-index:251689984" from="287.9pt,0.5pt" to="287.95pt,59.45pt" stroked="t" strokeweight="1pt">
            <v:fill o:detectmouseclick="t"/>
            <v:stroke joinstyle="round" linestyle="single"/>
            <v:shadow color="gray"/>
            <o:lock v:ext="edit" aspectratio="f"/>
          </v:line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line id="直接连接符 56" o:spid="_x0000_s1082" style="mso-wrap-style:square;position:absolute;z-index:251688960" from="201.05pt,12.65pt" to="287.9pt,12.65pt" stroked="t" strokeweight="1pt">
            <v:fill o:detectmouseclick="t"/>
            <v:stroke joinstyle="round" linestyle="single"/>
            <v:shadow color="gray"/>
            <o:lock v:ext="edit" aspectratio="f"/>
          </v:line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ind w:firstLine="210" w:firstLineChars="100"/>
        <w:jc w:val="left"/>
        <w:rPr>
          <w:rFonts w:hint="eastAsia"/>
          <w:color w:val="000000"/>
        </w:rPr>
      </w:pPr>
      <w:r>
        <w:rPr>
          <w:rFonts w:hint="eastAsia"/>
        </w:rPr>
        <w:pict>
          <v:rect id="矩形 42" o:spid="_x0000_s1083" style="width:18pt;height:7.8pt;margin-top:39.35pt;margin-left:351.9pt;mso-wrap-style:square;position:absolute;z-index:251676672" fillcolor="black">
            <v:fill color2="black"/>
            <v:stroke linestyle="single"/>
            <o:lock v:ext="edit" aspectratio="f"/>
          </v:rect>
        </w:pict>
      </w:r>
      <w:r>
        <w:rPr>
          <w:rFonts w:hint="eastAsia"/>
          <w:color w:val="000000"/>
        </w:rPr>
        <w:t>请在各题目的答题区域内作答，超出黑色矩形边框限定区域的</w:t>
      </w:r>
      <w:r>
        <w:rPr>
          <w:rFonts w:ascii="宋体" w:hAnsi="宋体" w:hint="eastAsia"/>
          <w:color w:val="000000"/>
        </w:rPr>
        <w:t>答</w:t>
      </w:r>
      <w:r>
        <w:rPr>
          <w:rFonts w:hint="eastAsia"/>
          <w:color w:val="000000"/>
        </w:rPr>
        <w:t>案无</w:t>
      </w:r>
      <w:r>
        <w:rPr>
          <w:rFonts w:ascii="宋体" w:hAnsi="宋体" w:hint="eastAsia"/>
          <w:color w:val="000000"/>
        </w:rPr>
        <w:t>效</w:t>
      </w: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44" o:spid="_x0000_s1084" type="#_x0000_t202" style="width:540pt;height:742.65pt;margin-top:-0.9pt;margin-left:9pt;mso-wrap-style:square;position:absolute;z-index:251671552" filled="t" fillcolor="white" stroked="t">
            <v:stroke linestyle="single"/>
            <o:lock v:ext="edit" aspectratio="f"/>
            <v:textbox>
              <w:txbxContent>
                <w:p>
                  <w:pPr>
                    <w:rPr>
                      <w:rFonts w:hint="eastAsia"/>
                    </w:rPr>
                  </w:pPr>
                  <w:r>
                    <w:rPr>
                      <w:rFonts w:ascii="Times New Roman" w:hAnsi="Times New Roman" w:cs="Times New Roman" w:hint="default"/>
                    </w:rPr>
                    <w:t>24</w:t>
                  </w:r>
                  <w:r>
                    <w:rPr>
                      <w:rFonts w:ascii="Times New Roman" w:hAnsi="Times New Roman" w:cs="Times New Roman" w:hint="default"/>
                      <w:b/>
                    </w:rPr>
                    <w:t>．</w:t>
                  </w:r>
                  <w:r>
                    <w:rPr>
                      <w:rFonts w:hint="eastAsia"/>
                    </w:rPr>
                    <w:t>解：（</w:t>
                  </w:r>
                  <w:r>
                    <w:rPr>
                      <w:rFonts w:ascii="Times New Roman" w:hAnsi="Times New Roman" w:cs="Times New Roman" w:hint="default"/>
                    </w:rPr>
                    <w:t>1</w:t>
                  </w:r>
                  <w:r>
                    <w:rPr>
                      <w:rFonts w:hint="eastAsia"/>
                    </w:rPr>
                    <w:t>）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ascii="Times New Roman" w:hAnsi="Times New Roman" w:cs="Times New Roman" w:hint="default"/>
                    </w:rPr>
                    <w:t>2</w:t>
                  </w:r>
                  <w:r>
                    <w:rPr>
                      <w:rFonts w:hint="eastAsia"/>
                    </w:rPr>
                    <w:t>）</w:t>
                  </w:r>
                </w:p>
                <w:p>
                  <w:pPr>
                    <w:rPr>
                      <w:rFonts w:hint="eastAsia"/>
                    </w:rPr>
                  </w:pPr>
                  <w:r>
                    <w:rPr>
                      <w:rFonts w:ascii="Calibri" w:hAnsi="Calibri" w:cs="Calibri" w:hint="default"/>
                    </w:rPr>
                    <w:t>①</w:t>
                  </w:r>
                </w:p>
                <w:p>
                  <w:pPr>
                    <w:ind w:right="840"/>
                    <w:jc w:val="center"/>
                    <w:rPr>
                      <w:rFonts w:hint="eastAsia"/>
                    </w:rPr>
                  </w:pPr>
                </w:p>
                <w:p>
                  <w:pPr>
                    <w:ind w:right="840"/>
                    <w:jc w:val="center"/>
                    <w:rPr>
                      <w:rFonts w:hint="eastAsia"/>
                    </w:rPr>
                  </w:pPr>
                </w:p>
                <w:p>
                  <w:pPr>
                    <w:ind w:right="840"/>
                    <w:jc w:val="center"/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ascii="宋体" w:hAnsi="宋体" w:cs="宋体" w:hint="eastAsia"/>
                    </w:rPr>
                  </w:pPr>
                  <w:r>
                    <w:rPr>
                      <w:rFonts w:ascii="Calibri" w:hAnsi="Calibri" w:cs="Calibri" w:hint="default"/>
                    </w:rPr>
                    <w:t>②</w:t>
                  </w:r>
                </w:p>
                <w:p>
                  <w:pPr>
                    <w:rPr>
                      <w:rFonts w:ascii="宋体" w:hAnsi="宋体" w:cs="宋体"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pict>
          <v:shape id="文本框 43" o:spid="_x0000_s1085" type="#_x0000_t202" style="width:558pt;height:756.6pt;margin-top:-8.65pt;margin-left:0;mso-wrap-style:square;position:absolute;z-index:-251656192" stroked="t" strokeweight="0.25pt">
            <v:fill opacity="0"/>
            <v:stroke dashstyle="dash" linestyle="single"/>
            <o:lock v:ext="edit" aspectratio="f"/>
            <v:textbox>
              <w:txbxContent>
                <w:p/>
              </w:txbxContent>
            </v:textbox>
          </v:shape>
        </w:pict>
      </w:r>
      <w:r>
        <w:rPr>
          <w:rFonts w:hint="eastAsia"/>
        </w:rPr>
        <w:pict>
          <v:rect id="矩形 45" o:spid="_x0000_s1086" style="width:18pt;height:7.8pt;margin-top:-24.25pt;margin-left:-9pt;mso-wrap-style:square;position:absolute;z-index:251684864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group id="组合 164" o:spid="_x0000_s1087" style="width:173.4pt;height:182.45pt;margin-top:12.55pt;margin-left:335.95pt;position:absolute;z-index:251697152" coordorigin="6608,5484" coordsize="3468,3649">
            <o:lock v:ext="edit" aspectratio="f"/>
            <v:group id="组合 139" o:spid="_x0000_s1088" style="width:3469;height:3354;left:6608;position:absolute;top:5484" coordorigin="6608,5484" coordsize="3469,3354">
              <o:lock v:ext="edit" aspectratio="f"/>
              <v:group id="组合 91" o:spid="_x0000_s1089" style="width:2991;height:3295;left:6608;position:absolute;top:5544" coordorigin="8149,10380" coordsize="3674,4047">
                <o:lock v:ext="edit" aspectratio="f"/>
                <v:shape id="图片 2" o:spid="_x0000_s1090" type="#_x0000_t75" style="width:3645;height:3855;left:8149;mso-wrap-style:square;position:absolute;top:10572" o:preferrelative="t" filled="f" stroked="f">
                  <v:fill o:detectmouseclick="t"/>
                  <v:stroke linestyle="single"/>
                  <v:imagedata r:id="rId6" o:title="" chromakey="white" blacklevel="-5898f"/>
                  <v:shadow color="gray"/>
                  <v:path o:extrusionok="f"/>
                  <o:lock v:ext="edit" aspectratio="t"/>
                </v:shape>
                <v:group id="组合 88" o:spid="_x0000_s1091" style="width:3626;height:3899;left:8197;position:absolute;top:10380" coordorigin="3667,10380" coordsize="3626,3899">
                  <o:lock v:ext="edit" aspectratio="f"/>
                  <v:line id="直接连接符 79" o:spid="_x0000_s1092" style="flip:y;mso-wrap-style:square;position:absolute" from="3667,13430" to="7293,13431" stroked="t" strokeweight="1pt">
                    <v:fill o:detectmouseclick="t"/>
                    <v:stroke joinstyle="round" linestyle="single" endarrow="block" endarrowwidth="narrow"/>
                    <v:shadow color="gray"/>
                    <o:lock v:ext="edit" aspectratio="f"/>
                  </v:line>
                  <v:line id="直接连接符 81" o:spid="_x0000_s1093" style="mso-wrap-style:square;position:absolute;rotation:-90" from="2786,12324" to="6685,12325" stroked="t" strokeweight="1pt">
                    <v:fill o:detectmouseclick="t"/>
                    <v:stroke joinstyle="round" linestyle="single" endarrow="block" endarrowwidth="narrow"/>
                    <v:shadow color="gray"/>
                    <o:lock v:ext="edit" aspectratio="f"/>
                  </v:line>
                  <v:line id="直接连接符 83" o:spid="_x0000_s1094" style="flip:y;mso-wrap-style:square;position:absolute" from="3733,11890" to="7141,13593" stroked="t" strokeweight="1pt">
                    <v:fill o:detectmouseclick="t"/>
                    <v:stroke joinstyle="round" linestyle="single"/>
                    <v:shadow color="gray"/>
                    <o:lock v:ext="edit" aspectratio="f"/>
                  </v:line>
                  <v:line id="直接连接符 86" o:spid="_x0000_s1095" style="mso-wrap-style:square;position:absolute" from="4741,11397" to="6385,12247" stroked="t" strokeweight="1pt">
                    <v:fill o:detectmouseclick="t"/>
                    <v:stroke joinstyle="round" linestyle="single"/>
                    <v:shadow color="gray"/>
                    <o:lock v:ext="edit" aspectratio="f"/>
                  </v:line>
                  <v:line id="直接连接符 87" o:spid="_x0000_s1096" style="mso-wrap-style:square;position:absolute" from="4448,11107" to="6999,13715" stroked="t" strokeweight="1pt">
                    <v:fill o:detectmouseclick="t"/>
                    <v:stroke joinstyle="round" linestyle="single"/>
                    <v:shadow color="gray"/>
                    <o:lock v:ext="edit" aspectratio="f"/>
                  </v:line>
                </v:group>
              </v:group>
              <v:group id="组合 138" o:spid="_x0000_s1097" style="width:3246;height:2998;left:6831;position:absolute;top:5484" coordorigin="6831,5484" coordsize="3246,2998">
                <o:lock v:ext="edit" aspectratio="f"/>
                <v:shape id="文本框 95" o:spid="_x0000_s1098" type="#_x0000_t202" style="width:671;height:536;left:7436;mso-wrap-style:square;position:absolute;top:7596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文本框 124" o:spid="_x0000_s1099" type="#_x0000_t202" style="width:671;height:536;left:6831;mso-wrap-style:square;position:absolute;top:7936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文本框 123" o:spid="_x0000_s1100" type="#_x0000_t202" style="width:671;height:536;left:8798;mso-wrap-style:square;position:absolute;top:7946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文本框 120" o:spid="_x0000_s1101" type="#_x0000_t202" style="width:671;height:536;left:8166;mso-wrap-style:square;position:absolute;top:7235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文本框 129" o:spid="_x0000_s1102" type="#_x0000_t202" style="width:671;height:536;left:7190;mso-wrap-style:square;position:absolute;top:7906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文本框 128" o:spid="_x0000_s1103" type="#_x0000_t202" style="width:671;height:536;left:9407;mso-wrap-style:square;position:absolute;top:7887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文本框 127" o:spid="_x0000_s1104" type="#_x0000_t202" style="width:671;height:536;left:7129;mso-wrap-style:square;position:absolute;top:6166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文本框 126" o:spid="_x0000_s1105" type="#_x0000_t202" style="width:671;height:536;left:7219;mso-wrap-style:square;position:absolute;top:5484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文本框 125" o:spid="_x0000_s1106" type="#_x0000_t202" style="width:671;height:536;left:8793;mso-wrap-style:square;position:absolute;top:6928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F</w:t>
                        </w:r>
                      </w:p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v:group>
            <v:shape id="文本框 155" o:spid="_x0000_s1107" type="#_x0000_t202" style="width:1465;height:522;left:7610;mso-wrap-style:square;position:absolute;top:8611;v-text-anchor:top" filled="f" stroked="f" strokeweight="0.5pt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rPr>
                        <w:rFonts w:eastAsia="宋体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第</w:t>
                    </w:r>
                    <w:r>
                      <w:rPr>
                        <w:rFonts w:ascii="Times New Roman Regular" w:hAnsi="Times New Roman Regular" w:cs="Times New Roman Regular" w:hint="eastAsia"/>
                        <w:lang w:val="en-US" w:eastAsia="zh-CN"/>
                      </w:rPr>
                      <w:t>24</w:t>
                    </w:r>
                    <w:r>
                      <w:rPr>
                        <w:rFonts w:hint="eastAsia"/>
                        <w:lang w:val="en-US" w:eastAsia="zh-CN"/>
                      </w:rPr>
                      <w:t>题图</w:t>
                    </w:r>
                  </w:p>
                </w:txbxContent>
              </v:textbox>
            </v:shape>
          </v:group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ascii="宋体" w:hAnsi="宋体"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group id="组合 164" o:spid="_x0000_s1108" style="width:173.4pt;height:182.45pt;margin-top:8.9pt;margin-left:337.9pt;position:absolute;z-index:251698176" coordorigin="6608,5484" coordsize="3468,3649">
            <o:lock v:ext="edit" aspectratio="f"/>
            <v:group id="组合 139" o:spid="_x0000_s1109" style="width:3469;height:3354;left:6608;position:absolute;top:5484" coordorigin="6608,5484" coordsize="3469,3354">
              <o:lock v:ext="edit" aspectratio="f"/>
              <v:group id="组合 91" o:spid="_x0000_s1110" style="width:2991;height:3295;left:6608;position:absolute;top:5544" coordorigin="8149,10380" coordsize="3674,4047">
                <o:lock v:ext="edit" aspectratio="f"/>
                <v:shape id="图片 2" o:spid="_x0000_s1111" type="#_x0000_t75" style="width:3645;height:3855;left:8149;mso-wrap-style:square;position:absolute;top:10572" o:preferrelative="t" filled="f" stroked="f">
                  <v:stroke linestyle="single"/>
                  <v:imagedata r:id="rId6" o:title="" chromakey="white" blacklevel="-5898f"/>
                  <v:path o:extrusionok="f"/>
                  <o:lock v:ext="edit" aspectratio="t"/>
                </v:shape>
                <v:group id="组合 88" o:spid="_x0000_s1112" style="width:3626;height:3899;left:8197;position:absolute;top:10380" coordorigin="3667,10380" coordsize="3626,3899">
                  <o:lock v:ext="edit" aspectratio="f"/>
                  <v:line id="直接连接符 79" o:spid="_x0000_s1113" style="flip:y;mso-wrap-style:square;position:absolute" from="3667,13430" to="7293,13431" stroked="t" strokeweight="1pt">
                    <v:stroke joinstyle="round" linestyle="single" endarrow="block" endarrowwidth="narrow"/>
                    <o:lock v:ext="edit" aspectratio="f"/>
                  </v:line>
                  <v:line id="直接连接符 81" o:spid="_x0000_s1114" style="mso-wrap-style:square;position:absolute;rotation:-90" from="2786,12324" to="6685,12325" stroked="t" strokeweight="1pt">
                    <v:stroke joinstyle="round" linestyle="single" endarrow="block" endarrowwidth="narrow"/>
                    <o:lock v:ext="edit" aspectratio="f"/>
                  </v:line>
                  <v:line id="直接连接符 83" o:spid="_x0000_s1115" style="flip:y;mso-wrap-style:square;position:absolute" from="3733,11890" to="7141,13593" stroked="t" strokeweight="1pt">
                    <v:stroke joinstyle="round" linestyle="single"/>
                    <o:lock v:ext="edit" aspectratio="f"/>
                  </v:line>
                  <v:line id="直接连接符 86" o:spid="_x0000_s1116" style="mso-wrap-style:square;position:absolute" from="4741,11397" to="6385,12247" stroked="t" strokeweight="1pt">
                    <v:stroke joinstyle="round" linestyle="single"/>
                    <o:lock v:ext="edit" aspectratio="f"/>
                  </v:line>
                  <v:line id="直接连接符 87" o:spid="_x0000_s1117" style="mso-wrap-style:square;position:absolute" from="4448,11107" to="6999,13715" stroked="t" strokeweight="1pt">
                    <v:stroke joinstyle="round" linestyle="single"/>
                    <o:lock v:ext="edit" aspectratio="f"/>
                  </v:line>
                </v:group>
              </v:group>
              <v:group id="组合 138" o:spid="_x0000_s1118" style="width:3246;height:2998;left:6831;position:absolute;top:5484" coordorigin="6831,5484" coordsize="3246,2998">
                <o:lock v:ext="edit" aspectratio="f"/>
                <v:shape id="文本框 95" o:spid="_x0000_s1119" type="#_x0000_t202" style="width:671;height:536;left:7436;mso-wrap-style:square;position:absolute;top:7596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文本框 124" o:spid="_x0000_s1120" type="#_x0000_t202" style="width:671;height:536;left:6831;mso-wrap-style:square;position:absolute;top:7936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文本框 123" o:spid="_x0000_s1121" type="#_x0000_t202" style="width:671;height:536;left:8798;mso-wrap-style:square;position:absolute;top:7946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文本框 120" o:spid="_x0000_s1122" type="#_x0000_t202" style="width:671;height:536;left:8166;mso-wrap-style:square;position:absolute;top:7235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文本框 129" o:spid="_x0000_s1123" type="#_x0000_t202" style="width:671;height:536;left:7190;mso-wrap-style:square;position:absolute;top:7906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文本框 128" o:spid="_x0000_s1124" type="#_x0000_t202" style="width:671;height:536;left:9407;mso-wrap-style:square;position:absolute;top:7887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文本框 127" o:spid="_x0000_s1125" type="#_x0000_t202" style="width:671;height:536;left:7129;mso-wrap-style:square;position:absolute;top:6166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文本框 126" o:spid="_x0000_s1126" type="#_x0000_t202" style="width:671;height:536;left:7219;mso-wrap-style:square;position:absolute;top:5484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文本框 125" o:spid="_x0000_s1127" type="#_x0000_t202" style="width:671;height:536;left:8793;mso-wrap-style:square;position:absolute;top:6928" filled="f" stroked="f" strokeweight="0.5pt">
                  <v:stroke linestyle="single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F</w:t>
                        </w:r>
                      </w:p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v:group>
            <v:shape id="文本框 155" o:spid="_x0000_s1128" type="#_x0000_t202" style="width:1465;height:522;left:7610;mso-wrap-style:square;position:absolute;top:8611" filled="f" stroked="f" strokeweight="0.5pt">
              <v:stroke linestyle="single"/>
              <o:lock v:ext="edit" aspectratio="f"/>
              <v:textbox>
                <w:txbxContent>
                  <w:p>
                    <w:pPr>
                      <w:rPr>
                        <w:rFonts w:eastAsia="宋体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备用图</w:t>
                    </w:r>
                  </w:p>
                </w:txbxContent>
              </v:textbox>
            </v:shape>
          </v:group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pict>
          <v:rect id="矩形 47" o:spid="_x0000_s1129" style="width:18pt;height:7.8pt;margin-top:37.1pt;margin-left:-9pt;mso-wrap-style:square;position:absolute;z-index:251679744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  <w:r>
        <w:rPr>
          <w:rFonts w:hint="eastAsia"/>
        </w:rPr>
        <w:pict>
          <v:shape id="文本框 48" o:spid="_x0000_s1130" type="#_x0000_t202" style="width:531pt;height:742.7pt;margin-top:-3.15pt;margin-left:204pt;mso-wrap-style:square;position:absolute;z-index:251672576" filled="t" fillcolor="white" stroked="t">
            <v:stroke linestyle="single"/>
            <o:lock v:ext="edit" aspectratio="f"/>
            <v:textbox>
              <w:txbxContent>
                <w:p>
                  <w:pPr>
                    <w:numPr>
                      <w:ilvl w:val="0"/>
                      <w:numId w:val="0"/>
                    </w:numPr>
                    <w:rPr>
                      <w:rFonts w:hint="eastAsia"/>
                    </w:rPr>
                  </w:pPr>
                  <w:r>
                    <w:rPr>
                      <w:rFonts w:ascii="Times New Roman" w:hAnsi="Times New Roman" w:cs="Times New Roman" w:hint="default"/>
                      <w:lang w:val="en-US" w:eastAsia="zh-CN"/>
                    </w:rPr>
                    <w:t>25.</w:t>
                  </w:r>
                  <w:r>
                    <w:rPr>
                      <w:rFonts w:hint="eastAsia"/>
                    </w:rPr>
                    <w:t>解：（</w:t>
                  </w:r>
                  <w:r>
                    <w:rPr>
                      <w:rFonts w:ascii="Times New Roman" w:hAnsi="Times New Roman" w:cs="Times New Roman" w:hint="default"/>
                    </w:rPr>
                    <w:t>1</w:t>
                  </w:r>
                  <w:r>
                    <w:rPr>
                      <w:rFonts w:hint="eastAsia"/>
                    </w:rPr>
                    <w:t>）</w:t>
                  </w: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</w:p>
                <w:p>
                  <w:pPr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       </w:t>
                  </w:r>
                </w:p>
                <w:p>
                  <w:pPr>
                    <w:jc w:val="right"/>
                    <w:rPr>
                      <w:rFonts w:eastAsia="黑体" w:hint="eastAsia"/>
                    </w:rPr>
                  </w:pPr>
                  <w:r>
                    <w:rPr>
                      <w:rFonts w:hint="eastAsia"/>
                    </w:rPr>
                    <w:t xml:space="preserve">                                                             </w:t>
                  </w: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  <w:r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  <w:t>（</w:t>
                  </w:r>
                  <w:r>
                    <w:rPr>
                      <w:rFonts w:ascii="Times New Roman" w:hAnsi="Times New Roman" w:cs="Times New Roman" w:hint="default"/>
                    </w:rPr>
                    <w:t>2</w:t>
                  </w:r>
                  <w:r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  <w:t>）</w:t>
                  </w:r>
                </w:p>
                <w:p>
                  <w:pPr>
                    <w:ind w:firstLine="200" w:firstLineChars="100"/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  <w:r>
                    <w:rPr>
                      <w:rFonts w:ascii="Calibri" w:eastAsia="A6+CAJ FNT03" w:hAnsi="Calibri" w:cs="Calibri" w:hint="default"/>
                      <w:kern w:val="0"/>
                      <w:sz w:val="20"/>
                    </w:rPr>
                    <w:t>①</w:t>
                  </w: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ind w:right="200"/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ind w:right="200"/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ind w:right="200"/>
                    <w:jc w:val="lef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  <w:p>
                  <w:pPr>
                    <w:ind w:right="200"/>
                    <w:jc w:val="both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  <w:r>
                    <w:rPr>
                      <w:rFonts w:ascii="Calibri" w:eastAsia="A6+CAJ FNT03" w:hAnsi="Calibri" w:cs="Calibri" w:hint="default"/>
                      <w:kern w:val="0"/>
                      <w:sz w:val="20"/>
                    </w:rPr>
                    <w:t>②</w:t>
                  </w:r>
                </w:p>
                <w:p>
                  <w:pPr>
                    <w:ind w:right="600"/>
                    <w:jc w:val="right"/>
                    <w:rPr>
                      <w:rFonts w:ascii="A6+CAJ FNT03" w:eastAsia="A6+CAJ FNT03" w:cs="A6+CAJ FNT03" w:hint="eastAsia"/>
                      <w:kern w:val="0"/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pict>
          <v:shape id="文本框 49" o:spid="_x0000_s1131" type="#_x0000_t202" style="width:549pt;height:756.55pt;margin-top:-8.6pt;margin-left:195pt;mso-wrap-style:square;position:absolute;z-index:-251657216" stroked="t" strokeweight="0.25pt">
            <v:fill opacity="0"/>
            <v:stroke dashstyle="dash" linestyle="single"/>
            <o:lock v:ext="edit" aspectratio="f"/>
            <v:textbox>
              <w:txbxContent>
                <w:p/>
              </w:txbxContent>
            </v:textbox>
          </v:shape>
        </w:pict>
      </w:r>
      <w:r>
        <w:rPr>
          <w:rFonts w:hint="eastAsia"/>
        </w:rPr>
        <w:pict>
          <v:rect id="矩形 50" o:spid="_x0000_s1132" style="width:18pt;height:7.8pt;margin-top:-24.25pt;margin-left:168pt;mso-wrap-style:square;position:absolute;z-index:251683840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ind w:firstLine="210" w:firstLineChars="100"/>
        <w:jc w:val="left"/>
        <w:rPr>
          <w:rFonts w:hint="eastAsia"/>
        </w:rPr>
      </w:pPr>
      <w:r>
        <w:rPr>
          <w:rFonts w:hint="eastAsia"/>
        </w:rPr>
        <w:pict>
          <v:rect id="矩形 58" o:spid="_x0000_s1133" style="width:18pt;height:7.8pt;margin-top:38.15pt;margin-left:177pt;mso-wrap-style:square;position:absolute;z-index:251680768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  <w:r>
        <w:rPr>
          <w:rFonts w:hint="eastAsia"/>
        </w:rPr>
        <w:pict>
          <v:rect id="矩形 59" o:spid="_x0000_s1134" style="width:18pt;height:7.8pt;margin-top:-24.25pt;margin-left:348.15pt;mso-wrap-style:square;position:absolute;z-index:251682816" fillcolor="black">
            <v:fill color2="black"/>
            <v:stroke linestyle="single"/>
            <o:lock v:ext="edit" aspectratio="f"/>
          </v:rect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group id="组合 39" o:spid="_x0000_s1135" style="width:191.6pt;height:191.65pt;margin-top:1.55pt;margin-left:155.4pt;position:absolute;z-index:251699200" coordorigin="19473,19302" coordsize="3832,3833">
            <o:lock v:ext="edit" aspectratio="f"/>
            <v:group id="组合 137" o:spid="_x0000_s1136" style="width:3833;height:3187;left:19473;position:absolute;top:19302" coordorigin="1266,8034" coordsize="3833,3187">
              <o:lock v:ext="edit" aspectratio="f"/>
              <v:group id="组合 77" o:spid="_x0000_s1137" style="width:2978;height:3187;left:1692;position:absolute;top:8034" coordorigin="1692,8034" coordsize="2978,3187">
                <o:lock v:ext="edit" aspectratio="f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66" o:spid="_x0000_s1138" type="#_x0000_t5" style="width:2551;height:1701;left:2119;mso-wrap-style:square;position:absolute;top:8659;v-text-anchor:middle" adj="10800" filled="f" stroked="t" strokeweight="1pt">
                  <v:fill o:detectmouseclick="t"/>
                  <v:stroke joinstyle="round" linestyle="single"/>
                  <v:shadow color="gray"/>
                  <o:lock v:ext="edit" aspectratio="f"/>
                </v:shape>
                <v:oval id="椭圆 70" o:spid="_x0000_s1139" style="width:1735;height:1735;left:2122;mso-wrap-style:square;position:absolute;top:9486;v-text-anchor:middle" filled="f" stroked="t" strokeweight="1pt">
                  <v:fill o:detectmouseclick="t"/>
                  <v:stroke joinstyle="round" linestyle="single"/>
                  <v:shadow color="gray"/>
                  <o:lock v:ext="edit" aspectratio="f"/>
                </v:oval>
                <v:oval id="椭圆 72" o:spid="_x0000_s1140" style="width:1735;height:1735;left:1692;mso-wrap-style:square;position:absolute;top:8034;v-text-anchor:middle" filled="f" stroked="t" strokeweight="1pt">
                  <v:fill o:detectmouseclick="t"/>
                  <v:stroke joinstyle="round" linestyle="single"/>
                  <v:shadow color="gray"/>
                  <o:lock v:ext="edit" aspectratio="f"/>
                </v:oval>
                <v:line id="直接连接符 73" o:spid="_x0000_s1141" style="mso-wrap-style:square;position:absolute" from="2578,8903" to="3003,10360" stroked="t" strokeweight="1pt">
                  <v:fill o:detectmouseclick="t"/>
                  <v:stroke joinstyle="round" linestyle="single"/>
                  <v:shadow color="gray"/>
                  <o:lock v:ext="edit" aspectratio="f"/>
                </v:line>
                <v:line id="直接连接符 74" o:spid="_x0000_s1142" style="flip:y;mso-wrap-style:square;position:absolute" from="1729,8658" to="3390,9146" stroked="t" strokeweight="1pt">
                  <v:fill o:detectmouseclick="t"/>
                  <v:stroke joinstyle="round" linestyle="single"/>
                  <v:shadow color="gray"/>
                  <o:lock v:ext="edit" aspectratio="f"/>
                </v:line>
              </v:group>
              <v:group id="组合 136" o:spid="_x0000_s1143" style="width:3833;height:2435;left:1266;position:absolute;top:8353" coordorigin="1266,8353" coordsize="3833,2435">
                <o:lock v:ext="edit" aspectratio="f"/>
                <v:shape id="文本框 9" o:spid="_x0000_s1144" type="#_x0000_t202" style="width:671;height:536;left:1809;mso-wrap-style:square;position:absolute;top:10242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shape id="文本框 46" o:spid="_x0000_s1145" type="#_x0000_t202" style="width:671;height:536;left:4428;mso-wrap-style:square;position:absolute;top:10252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B</w:t>
                        </w:r>
                      </w:p>
                    </w:txbxContent>
                  </v:textbox>
                </v:shape>
                <v:shape id="文本框 80" o:spid="_x0000_s1146" type="#_x0000_t202" style="width:671;height:536;left:3268;mso-wrap-style:square;position:absolute;top:8353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文本框 94" o:spid="_x0000_s1147" type="#_x0000_t202" style="width:671;height:536;left:2353;mso-wrap-style:square;position:absolute;top:9207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D</w:t>
                        </w:r>
                      </w:p>
                    </w:txbxContent>
                  </v:textbox>
                </v:shape>
                <v:shape id="文本框 108" o:spid="_x0000_s1148" type="#_x0000_t202" style="width:671;height:536;left:2330;mso-wrap-style:square;position:absolute;top:8541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E</w:t>
                        </w:r>
                      </w:p>
                    </w:txbxContent>
                  </v:textbox>
                </v:shape>
                <v:shape id="文本框 109" o:spid="_x0000_s1149" type="#_x0000_t202" style="width:671;height:536;left:2866;mso-wrap-style:square;position:absolute;top:10243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O</w:t>
                        </w:r>
                      </w:p>
                    </w:txbxContent>
                  </v:textbox>
                </v:shape>
                <v:shape id="文本框 122" o:spid="_x0000_s1150" type="#_x0000_t202" style="width:675;height:650;left:1266;mso-wrap-style:square;position:absolute;top:9015;v-text-anchor:top" filled="f" stroked="f" strokeweight="0.5pt">
                  <v:fill o:detectmouseclick="t"/>
                  <v:stroke linestyle="single"/>
                  <v:shadow color="gray"/>
                  <o:lock v:ext="edit" aspectratio="f"/>
                  <v:textbox style="layout-flow:horizontal">
                    <w:txbxContent>
                      <w:p>
                        <w:pP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rFonts w:ascii="Times New Roman Italic" w:hAnsi="Times New Roman Italic" w:cs="Times New Roman Italic" w:hint="default"/>
                            <w:i/>
                            <w:iCs/>
                            <w:lang w:val="en-US"/>
                          </w:rPr>
                          <w:t>C</w:t>
                        </w:r>
                        <w:r>
                          <w:rPr>
                            <w:rFonts w:ascii="PingFang SC" w:eastAsia="PingFang SC" w:hAnsi="PingFang SC" w:cs="PingFang SC" w:hint="eastAsia"/>
                            <w:i/>
                            <w:iCs/>
                            <w:lang w:val="en-US"/>
                          </w:rPr>
                          <w:t>′</w:t>
                        </w:r>
                      </w:p>
                    </w:txbxContent>
                  </v:textbox>
                </v:shape>
              </v:group>
            </v:group>
            <v:shape id="文本框 38" o:spid="_x0000_s1151" type="#_x0000_t202" style="width:1563;height:565;left:20368;mso-wrap-style:square;position:absolute;top:22571;v-text-anchor:top" filled="t" fillcolor="white" stroked="f">
              <v:stroke linestyle="single"/>
              <o:lock v:ext="edit" aspectratio="f"/>
              <v:textbox style="layout-flow:horizontal">
                <w:txbxContent>
                  <w:p>
                    <w:pPr>
                      <w:ind w:firstLine="630" w:firstLineChars="300"/>
                      <w:rPr>
                        <w:rFonts w:eastAsia="宋体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图1</w:t>
                    </w:r>
                  </w:p>
                </w:txbxContent>
              </v:textbox>
            </v:shape>
          </v:group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group id="组合 4" o:spid="_x0000_s1152" style="width:161.2pt;height:149pt;margin-top:8.4pt;margin-left:169.1pt;position:absolute;z-index:251700224" coordorigin="5582,2100" coordsize="3224,2980">
            <o:lock v:ext="edit" aspectratio="f"/>
            <v:group id="组合 130" o:spid="_x0000_s1153" style="width:3225;height:2493;left:5582;position:absolute;top:2100" coordorigin="4617,8300" coordsize="3225,2493">
              <o:lock v:ext="edit" aspectratio="f"/>
              <v:shape id="等腰三角形 78" o:spid="_x0000_s1154" type="#_x0000_t5" style="width:2551;height:1701;left:4826;mso-wrap-style:square;position:absolute;top:8659;v-text-anchor:middle" adj="10800" filled="f" stroked="t" strokeweight="1pt">
                <v:fill o:detectmouseclick="t"/>
                <v:stroke joinstyle="round" linestyle="single"/>
                <o:lock v:ext="edit" aspectratio="f"/>
              </v:shape>
              <v:shape id="文本框 8" o:spid="_x0000_s1155" type="#_x0000_t202" style="width:671;height:536;left:4617;mso-wrap-style:square;position:absolute;top:10257;v-text-anchor:top" filled="f" stroked="f" strokeweight="0.5pt">
                <v:fill o:detectmouseclick="t"/>
                <v:stroke linestyle="single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  <v:shape id="文本框 37" o:spid="_x0000_s1156" type="#_x0000_t202" style="width:671;height:536;left:7172;mso-wrap-style:square;position:absolute;top:10257;v-text-anchor:top" filled="f" stroked="f" strokeweight="0.5pt">
                <v:fill o:detectmouseclick="t"/>
                <v:stroke linestyle="single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  <v:shape id="文本框 76" o:spid="_x0000_s1157" type="#_x0000_t202" style="width:671;height:536;left:5880;mso-wrap-style:square;position:absolute;top:8300;v-text-anchor:top" filled="f" stroked="f" strokeweight="0.5pt">
                <v:fill o:detectmouseclick="t"/>
                <v:stroke linestyle="single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v:group>
            <v:shape id="文本框 147" o:spid="_x0000_s1158" type="#_x0000_t202" style="width:1465;height:522;left:6302;mso-wrap-style:square;position:absolute;top:4558;v-text-anchor:top" filled="f" stroked="f" strokeweight="0.5pt">
              <v:fill o:detectmouseclick="t"/>
              <v:stroke linestyle="single"/>
              <o:lock v:ext="edit" aspectratio="f"/>
              <v:textbox style="layout-flow:horizontal">
                <w:txbxContent>
                  <w:p>
                    <w:pPr>
                      <w:ind w:firstLine="210" w:firstLineChars="100"/>
                      <w:rPr>
                        <w:rFonts w:eastAsia="宋体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备用图</w:t>
                    </w:r>
                  </w:p>
                </w:txbxContent>
              </v:textbox>
            </v:shape>
          </v:group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sz w:val="21"/>
        </w:rPr>
        <w:pict>
          <v:group id="组合 4" o:spid="_x0000_s1159" style="width:167.6pt;height:149pt;margin-top:3.8pt;margin-left:167.2pt;position:absolute;z-index:251701248" coordorigin="5456,2100" coordsize="3352,2980">
            <o:lock v:ext="edit" aspectratio="f"/>
            <v:group id="组合 130" o:spid="_x0000_s1160" style="width:3352;height:2493;left:5456;position:absolute;top:2100" coordorigin="4491,8300" coordsize="3352,2493">
              <o:lock v:ext="edit" aspectratio="f"/>
              <v:shape id="等腰三角形 78" o:spid="_x0000_s1161" type="#_x0000_t5" style="width:2551;height:1701;left:4826;mso-wrap-style:square;position:absolute;top:8659;v-text-anchor:middle" adj="10800" filled="f" stroked="t" strokeweight="1pt">
                <v:fill o:detectmouseclick="t"/>
                <v:stroke joinstyle="round" linestyle="single"/>
                <v:shadow color="gray"/>
                <o:lock v:ext="edit" aspectratio="f"/>
              </v:shape>
              <v:shape id="文本框 8" o:spid="_x0000_s1162" type="#_x0000_t202" style="width:671;height:536;left:4491;mso-wrap-style:square;position:absolute;top:10257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  <v:shape id="文本框 37" o:spid="_x0000_s1163" type="#_x0000_t202" style="width:671;height:536;left:7172;mso-wrap-style:square;position:absolute;top:10257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  <v:shape id="文本框 76" o:spid="_x0000_s1164" type="#_x0000_t202" style="width:671;height:536;left:5880;mso-wrap-style:square;position:absolute;top:8300;v-text-anchor:top" filled="f" stroked="f" strokeweight="0.5pt">
                <v:fill o:detectmouseclick="t"/>
                <v:stroke linestyle="single"/>
                <v:shadow color="gray"/>
                <o:lock v:ext="edit" aspectratio="f"/>
                <v:textbox style="layout-flow:horizontal">
                  <w:txbxContent>
                    <w:p>
                      <w:pP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</w:pPr>
                      <w:r>
                        <w:rPr>
                          <w:rFonts w:ascii="Times New Roman Italic" w:hAnsi="Times New Roman Italic" w:cs="Times New Roman Italic" w:hint="default"/>
                          <w:i/>
                          <w:iCs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v:group>
            <v:shape id="文本框 147" o:spid="_x0000_s1165" type="#_x0000_t202" style="width:1465;height:522;left:6302;mso-wrap-style:square;position:absolute;top:4558;v-text-anchor:top" filled="f" stroked="f" strokeweight="0.5pt">
              <v:fill o:detectmouseclick="t"/>
              <v:stroke linestyle="single"/>
              <v:shadow color="gray"/>
              <o:lock v:ext="edit" aspectratio="f"/>
              <v:textbox style="layout-flow:horizontal">
                <w:txbxContent>
                  <w:p>
                    <w:pPr>
                      <w:ind w:firstLine="210" w:firstLineChars="100"/>
                      <w:rPr>
                        <w:rFonts w:eastAsia="宋体" w:hint="default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备用图</w:t>
                    </w:r>
                  </w:p>
                </w:txbxContent>
              </v:textbox>
            </v:shape>
          </v:group>
        </w:pict>
      </w: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  <w:r>
        <w:rPr>
          <w:rFonts w:hint="eastAsia"/>
        </w:rPr>
        <w:pict>
          <v:rect id="矩形 70" o:spid="_x0000_s1166" style="width:18pt;height:7.8pt;margin-top:38.15pt;margin-left:349.2pt;mso-wrap-style:square;position:absolute;z-index:251681792" fillcolor="black">
            <v:fill color2="black"/>
            <v:stroke linestyle="single"/>
            <o:lock v:ext="edit" aspectratio="f"/>
          </v:rect>
        </w:pict>
      </w:r>
    </w:p>
    <w:sectPr>
      <w:headerReference w:type="default" r:id="rId7"/>
      <w:footerReference w:type="even" r:id="rId8"/>
      <w:footerReference w:type="default" r:id="rId9"/>
      <w:pgSz w:w="23808" w:h="17010" w:orient="landscape"/>
      <w:pgMar w:top="573" w:right="686" w:bottom="1140" w:left="686" w:header="851" w:footer="992" w:gutter="0"/>
      <w:cols w:num="3" w:space="425" w:equalWidth="1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Italic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A6+CAJ FNT03">
    <w:altName w:val="黑体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framePr w:wrap="around" w:vAnchor="text" w:hAnchor="margin" w:xAlign="center" w:y="1"/>
      <w:tabs>
        <w:tab w:val="center" w:pos="4153"/>
        <w:tab w:val="right" w:pos="8306"/>
      </w:tabs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fldChar w:fldCharType="end"/>
    </w:r>
  </w:p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ente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attachedTemplate r:id="rId1"/>
  <w:stylePaneFormatFilter w:val="3F01"/>
  <w:defaultTabStop w:val="420"/>
  <w:drawingGridHorizontalSpacing w:val="21"/>
  <w:drawingGridVerticalSpacing w:val="31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320E0"/>
    <w:rsid w:val="00045B80"/>
    <w:rsid w:val="000C4BF9"/>
    <w:rsid w:val="00165821"/>
    <w:rsid w:val="0019481D"/>
    <w:rsid w:val="00227FF1"/>
    <w:rsid w:val="002862BE"/>
    <w:rsid w:val="002D7006"/>
    <w:rsid w:val="00304218"/>
    <w:rsid w:val="00311321"/>
    <w:rsid w:val="00314347"/>
    <w:rsid w:val="003204CF"/>
    <w:rsid w:val="00330528"/>
    <w:rsid w:val="00346A14"/>
    <w:rsid w:val="00356617"/>
    <w:rsid w:val="003E7D31"/>
    <w:rsid w:val="004151FC"/>
    <w:rsid w:val="004208AC"/>
    <w:rsid w:val="00430281"/>
    <w:rsid w:val="00432110"/>
    <w:rsid w:val="00441C56"/>
    <w:rsid w:val="00444276"/>
    <w:rsid w:val="004660AF"/>
    <w:rsid w:val="00482926"/>
    <w:rsid w:val="004854F6"/>
    <w:rsid w:val="004C3326"/>
    <w:rsid w:val="004E731D"/>
    <w:rsid w:val="004F1ABA"/>
    <w:rsid w:val="0050208C"/>
    <w:rsid w:val="00534ED0"/>
    <w:rsid w:val="005424D0"/>
    <w:rsid w:val="005643E8"/>
    <w:rsid w:val="00590251"/>
    <w:rsid w:val="005D2253"/>
    <w:rsid w:val="005F53F5"/>
    <w:rsid w:val="00641238"/>
    <w:rsid w:val="006D5F5F"/>
    <w:rsid w:val="006D7DFC"/>
    <w:rsid w:val="006F7DE4"/>
    <w:rsid w:val="00700809"/>
    <w:rsid w:val="00710461"/>
    <w:rsid w:val="00720DF6"/>
    <w:rsid w:val="00733885"/>
    <w:rsid w:val="0075316A"/>
    <w:rsid w:val="007E3A86"/>
    <w:rsid w:val="00855E93"/>
    <w:rsid w:val="0089133B"/>
    <w:rsid w:val="009302D5"/>
    <w:rsid w:val="00956CE6"/>
    <w:rsid w:val="009576EF"/>
    <w:rsid w:val="00A07960"/>
    <w:rsid w:val="00AD2981"/>
    <w:rsid w:val="00AD57FC"/>
    <w:rsid w:val="00AE780C"/>
    <w:rsid w:val="00B130AA"/>
    <w:rsid w:val="00BD2DFB"/>
    <w:rsid w:val="00BE6119"/>
    <w:rsid w:val="00C02FC6"/>
    <w:rsid w:val="00C37D87"/>
    <w:rsid w:val="00C66C2B"/>
    <w:rsid w:val="00C6760E"/>
    <w:rsid w:val="00CB5397"/>
    <w:rsid w:val="00CE462A"/>
    <w:rsid w:val="00D6133C"/>
    <w:rsid w:val="00D618DD"/>
    <w:rsid w:val="00DD538D"/>
    <w:rsid w:val="00DD6E3A"/>
    <w:rsid w:val="00DD7C96"/>
    <w:rsid w:val="00E260DE"/>
    <w:rsid w:val="00E679C9"/>
    <w:rsid w:val="00E8385F"/>
    <w:rsid w:val="00EA4508"/>
    <w:rsid w:val="00EA53E5"/>
    <w:rsid w:val="00EA70F4"/>
    <w:rsid w:val="00F2736C"/>
    <w:rsid w:val="00F81253"/>
    <w:rsid w:val="00FA1DA9"/>
    <w:rsid w:val="00FD0980"/>
    <w:rsid w:val="00FF7DE2"/>
    <w:rsid w:val="01980E66"/>
    <w:rsid w:val="03AC3FC8"/>
    <w:rsid w:val="04F90DF8"/>
    <w:rsid w:val="06EA0FCD"/>
    <w:rsid w:val="07E07733"/>
    <w:rsid w:val="090723FA"/>
    <w:rsid w:val="098E16A9"/>
    <w:rsid w:val="0B7E16DE"/>
    <w:rsid w:val="0C7B1382"/>
    <w:rsid w:val="0FA9121E"/>
    <w:rsid w:val="106A22CD"/>
    <w:rsid w:val="12674A88"/>
    <w:rsid w:val="142F3EBB"/>
    <w:rsid w:val="14D56870"/>
    <w:rsid w:val="181D3EAD"/>
    <w:rsid w:val="1A9978B5"/>
    <w:rsid w:val="1D204ECE"/>
    <w:rsid w:val="2041541F"/>
    <w:rsid w:val="216578F8"/>
    <w:rsid w:val="21AC2427"/>
    <w:rsid w:val="226B338E"/>
    <w:rsid w:val="230C738C"/>
    <w:rsid w:val="233A6F75"/>
    <w:rsid w:val="239F5FFE"/>
    <w:rsid w:val="23C8205F"/>
    <w:rsid w:val="26057966"/>
    <w:rsid w:val="2781279F"/>
    <w:rsid w:val="288057EB"/>
    <w:rsid w:val="2A5E188B"/>
    <w:rsid w:val="2A852AC4"/>
    <w:rsid w:val="2B0D5793"/>
    <w:rsid w:val="2B823335"/>
    <w:rsid w:val="2D4D62D2"/>
    <w:rsid w:val="2DDE6E83"/>
    <w:rsid w:val="2E844220"/>
    <w:rsid w:val="2EE170C6"/>
    <w:rsid w:val="33CB7CF2"/>
    <w:rsid w:val="33DB7F52"/>
    <w:rsid w:val="34C478A9"/>
    <w:rsid w:val="3757357E"/>
    <w:rsid w:val="386A76FE"/>
    <w:rsid w:val="3B8316B1"/>
    <w:rsid w:val="3D477153"/>
    <w:rsid w:val="3D8C0E9A"/>
    <w:rsid w:val="3E683A10"/>
    <w:rsid w:val="3FE602FA"/>
    <w:rsid w:val="41F819F3"/>
    <w:rsid w:val="4540495E"/>
    <w:rsid w:val="48765F7A"/>
    <w:rsid w:val="4E795BA1"/>
    <w:rsid w:val="4FB721B6"/>
    <w:rsid w:val="521764E1"/>
    <w:rsid w:val="528154FB"/>
    <w:rsid w:val="53BA177F"/>
    <w:rsid w:val="54924DD6"/>
    <w:rsid w:val="579966D5"/>
    <w:rsid w:val="5B1758DD"/>
    <w:rsid w:val="5B703F4F"/>
    <w:rsid w:val="5D242AFE"/>
    <w:rsid w:val="5DAD4827"/>
    <w:rsid w:val="636F541C"/>
    <w:rsid w:val="6A790DF1"/>
    <w:rsid w:val="6B676F35"/>
    <w:rsid w:val="6C6439D5"/>
    <w:rsid w:val="6F7E7D68"/>
    <w:rsid w:val="709C49F4"/>
    <w:rsid w:val="71CE18DC"/>
    <w:rsid w:val="732F24BA"/>
    <w:rsid w:val="7548178D"/>
    <w:rsid w:val="75F51476"/>
    <w:rsid w:val="77FF47FC"/>
    <w:rsid w:val="782E279D"/>
    <w:rsid w:val="7BC31290"/>
    <w:rsid w:val="7DFC1585"/>
  </w:rsids>
  <w:docVars>
    <w:docVar w:name="commondata" w:val="eyJoZGlkIjoiNDk2Y2NjMTA2OGY2YzgxNDNlNTNhZjEzMjRhOTZiNT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paragraph" w:styleId="ListParagraph">
    <w:name w:val="List Paragraph"/>
    <w:qFormat/>
    <w:pPr>
      <w:ind w:firstLine="420" w:firstLineChars="200"/>
    </w:pPr>
    <w:rPr>
      <w:lang w:val="en-US" w:eastAsia="zh-CN" w:bidi="ar-SA"/>
    </w:rPr>
  </w:style>
  <w:style w:type="paragraph" w:customStyle="1" w:styleId="Char">
    <w:name w:val="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Norm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157264800</TotalTime>
  <Pages>2</Pages>
  <Words>61</Words>
  <Characters>351</Characters>
  <Application>Microsoft Office Word</Application>
  <DocSecurity>0</DocSecurity>
  <Lines>2</Lines>
  <Paragraphs>1</Paragraphs>
  <ScaleCrop>false</ScaleCrop>
  <Company>MC SYSTEM</Company>
  <LinksUpToDate>false</LinksUpToDate>
  <CharactersWithSpaces>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XingfU</cp:lastModifiedBy>
  <cp:revision>3</cp:revision>
  <cp:lastPrinted>2018-04-07T14:00:00Z</cp:lastPrinted>
  <dcterms:created xsi:type="dcterms:W3CDTF">2014-12-24T15:06:00Z</dcterms:created>
  <dcterms:modified xsi:type="dcterms:W3CDTF">2024-04-11T01:44:26Z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